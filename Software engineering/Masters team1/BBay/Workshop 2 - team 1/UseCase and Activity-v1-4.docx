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1B1" w:rsidRDefault="00F11B08">
      <w:pPr>
        <w:pStyle w:val="a3"/>
        <w:jc w:val="right"/>
      </w:pPr>
      <w:fldSimple w:instr=" SUBJECT  \* MERGEFORMAT ">
        <w:r w:rsidR="003D6C5D">
          <w:rPr>
            <w:lang w:val="bg-BG"/>
          </w:rPr>
          <w:t xml:space="preserve">Система за електронна търговия </w:t>
        </w:r>
        <w:r w:rsidR="003D6C5D">
          <w:t>Balkan Bay(BBay)</w:t>
        </w:r>
      </w:fldSimple>
    </w:p>
    <w:p w:rsidR="00C441B1" w:rsidRDefault="00BB1169">
      <w:pPr>
        <w:pStyle w:val="a3"/>
        <w:jc w:val="right"/>
        <w:rPr>
          <w:lang w:val="bg-BG"/>
        </w:rPr>
      </w:pPr>
      <w:r>
        <w:rPr>
          <w:lang w:val="bg-BG"/>
        </w:rPr>
        <w:t>Модел на потребителските случаи</w:t>
      </w:r>
    </w:p>
    <w:p w:rsidR="003D6C5D" w:rsidRPr="003D6C5D" w:rsidRDefault="003D6C5D" w:rsidP="003D6C5D">
      <w:pPr>
        <w:rPr>
          <w:lang w:val="bg-BG"/>
        </w:rPr>
      </w:pPr>
    </w:p>
    <w:p w:rsidR="00C441B1" w:rsidRDefault="00CD509A">
      <w:pPr>
        <w:pStyle w:val="a3"/>
        <w:jc w:val="right"/>
        <w:rPr>
          <w:sz w:val="28"/>
        </w:rPr>
      </w:pPr>
      <w:r>
        <w:rPr>
          <w:sz w:val="28"/>
          <w:lang w:val="bg-BG"/>
        </w:rPr>
        <w:t>Версия</w:t>
      </w:r>
      <w:r w:rsidR="00D85614">
        <w:rPr>
          <w:sz w:val="28"/>
        </w:rPr>
        <w:t xml:space="preserve"> </w:t>
      </w:r>
      <w:r w:rsidR="003D6C5D">
        <w:rPr>
          <w:sz w:val="28"/>
        </w:rPr>
        <w:t>1.4</w:t>
      </w:r>
    </w:p>
    <w:p w:rsidR="00C441B1" w:rsidRDefault="00C441B1">
      <w:pPr>
        <w:pStyle w:val="a3"/>
        <w:rPr>
          <w:sz w:val="28"/>
        </w:rPr>
      </w:pPr>
    </w:p>
    <w:p w:rsidR="00C441B1" w:rsidRDefault="00C441B1"/>
    <w:p w:rsidR="00C441B1" w:rsidRDefault="00C441B1">
      <w:pPr>
        <w:sectPr w:rsidR="00C441B1">
          <w:headerReference w:type="default" r:id="rId8"/>
          <w:footerReference w:type="even" r:id="rId9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C441B1" w:rsidRPr="00CD509A" w:rsidRDefault="00CD509A">
      <w:pPr>
        <w:pStyle w:val="a3"/>
        <w:rPr>
          <w:lang w:val="bg-BG"/>
        </w:rPr>
      </w:pPr>
      <w:r>
        <w:rPr>
          <w:lang w:val="bg-BG"/>
        </w:rPr>
        <w:lastRenderedPageBreak/>
        <w:t>История на промените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C441B1">
        <w:tc>
          <w:tcPr>
            <w:tcW w:w="2304" w:type="dxa"/>
          </w:tcPr>
          <w:p w:rsidR="00C441B1" w:rsidRPr="00CD509A" w:rsidRDefault="00CD509A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Дата</w:t>
            </w:r>
          </w:p>
        </w:tc>
        <w:tc>
          <w:tcPr>
            <w:tcW w:w="1152" w:type="dxa"/>
          </w:tcPr>
          <w:p w:rsidR="00C441B1" w:rsidRPr="00CD509A" w:rsidRDefault="00CD509A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Версия</w:t>
            </w:r>
          </w:p>
        </w:tc>
        <w:tc>
          <w:tcPr>
            <w:tcW w:w="3744" w:type="dxa"/>
          </w:tcPr>
          <w:p w:rsidR="00C441B1" w:rsidRPr="00CD509A" w:rsidRDefault="00CD509A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Описание</w:t>
            </w:r>
          </w:p>
        </w:tc>
        <w:tc>
          <w:tcPr>
            <w:tcW w:w="2304" w:type="dxa"/>
          </w:tcPr>
          <w:p w:rsidR="00C441B1" w:rsidRPr="00CD509A" w:rsidRDefault="00CD509A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Автор </w:t>
            </w:r>
          </w:p>
        </w:tc>
      </w:tr>
      <w:tr w:rsidR="003D6C5D">
        <w:tc>
          <w:tcPr>
            <w:tcW w:w="2304" w:type="dxa"/>
          </w:tcPr>
          <w:p w:rsidR="003D6C5D" w:rsidRDefault="003D6C5D" w:rsidP="00743083">
            <w:pPr>
              <w:pStyle w:val="Tabletext"/>
            </w:pPr>
            <w:r>
              <w:rPr>
                <w:lang w:val="bg-BG"/>
              </w:rPr>
              <w:t>2014.01.30</w:t>
            </w:r>
          </w:p>
        </w:tc>
        <w:tc>
          <w:tcPr>
            <w:tcW w:w="1152" w:type="dxa"/>
          </w:tcPr>
          <w:p w:rsidR="003D6C5D" w:rsidRDefault="003D6C5D" w:rsidP="00743083">
            <w:pPr>
              <w:pStyle w:val="Tabletext"/>
            </w:pPr>
            <w:r>
              <w:rPr>
                <w:lang w:val="bg-BG"/>
              </w:rPr>
              <w:t>1.0</w:t>
            </w:r>
          </w:p>
        </w:tc>
        <w:tc>
          <w:tcPr>
            <w:tcW w:w="3744" w:type="dxa"/>
          </w:tcPr>
          <w:p w:rsidR="003D6C5D" w:rsidRDefault="003D6C5D" w:rsidP="00743083">
            <w:pPr>
              <w:pStyle w:val="Tabletext"/>
            </w:pPr>
            <w:r>
              <w:rPr>
                <w:lang w:val="bg-BG"/>
              </w:rPr>
              <w:t xml:space="preserve">Създаване на документа </w:t>
            </w:r>
          </w:p>
        </w:tc>
        <w:tc>
          <w:tcPr>
            <w:tcW w:w="2304" w:type="dxa"/>
          </w:tcPr>
          <w:p w:rsidR="003D6C5D" w:rsidRPr="00E17A41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Лиляна Маринова</w:t>
            </w:r>
          </w:p>
        </w:tc>
      </w:tr>
      <w:tr w:rsidR="003D6C5D">
        <w:tc>
          <w:tcPr>
            <w:tcW w:w="2304" w:type="dxa"/>
          </w:tcPr>
          <w:p w:rsid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2014.02.15</w:t>
            </w:r>
          </w:p>
        </w:tc>
        <w:tc>
          <w:tcPr>
            <w:tcW w:w="1152" w:type="dxa"/>
          </w:tcPr>
          <w:p w:rsidR="003D6C5D" w:rsidRPr="001F2E31" w:rsidRDefault="003D6C5D" w:rsidP="00743083">
            <w:pPr>
              <w:pStyle w:val="Tabletext"/>
            </w:pPr>
            <w:r>
              <w:rPr>
                <w:lang w:val="bg-BG"/>
              </w:rPr>
              <w:t>1.</w:t>
            </w:r>
            <w:r>
              <w:t>1</w:t>
            </w:r>
          </w:p>
        </w:tc>
        <w:tc>
          <w:tcPr>
            <w:tcW w:w="3744" w:type="dxa"/>
          </w:tcPr>
          <w:p w:rsidR="003D6C5D" w:rsidRPr="006327B6" w:rsidRDefault="003D6C5D" w:rsidP="00743083">
            <w:pPr>
              <w:pStyle w:val="Tabletext"/>
            </w:pPr>
            <w:r>
              <w:rPr>
                <w:lang w:val="bg-BG"/>
              </w:rPr>
              <w:t xml:space="preserve">Промяна на </w:t>
            </w:r>
            <w:r>
              <w:t>Use Case</w:t>
            </w:r>
          </w:p>
        </w:tc>
        <w:tc>
          <w:tcPr>
            <w:tcW w:w="2304" w:type="dxa"/>
          </w:tcPr>
          <w:p w:rsidR="003D6C5D" w:rsidRPr="006327B6" w:rsidRDefault="003D6C5D" w:rsidP="003D6C5D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Лиляна Маринова</w:t>
            </w:r>
          </w:p>
        </w:tc>
      </w:tr>
      <w:tr w:rsidR="003D6C5D">
        <w:tc>
          <w:tcPr>
            <w:tcW w:w="2304" w:type="dxa"/>
          </w:tcPr>
          <w:p w:rsid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2014.02.21</w:t>
            </w:r>
          </w:p>
        </w:tc>
        <w:tc>
          <w:tcPr>
            <w:tcW w:w="1152" w:type="dxa"/>
          </w:tcPr>
          <w:p w:rsidR="003D6C5D" w:rsidRPr="001F2E31" w:rsidRDefault="003D6C5D" w:rsidP="00743083">
            <w:pPr>
              <w:pStyle w:val="Tabletext"/>
            </w:pPr>
            <w:r>
              <w:rPr>
                <w:lang w:val="bg-BG"/>
              </w:rPr>
              <w:t>1.</w:t>
            </w:r>
            <w:r>
              <w:t>2</w:t>
            </w:r>
          </w:p>
        </w:tc>
        <w:tc>
          <w:tcPr>
            <w:tcW w:w="3744" w:type="dxa"/>
          </w:tcPr>
          <w:p w:rsidR="003D6C5D" w:rsidRPr="006327B6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 xml:space="preserve">Създаване на </w:t>
            </w:r>
            <w:r>
              <w:t xml:space="preserve">Activity </w:t>
            </w:r>
            <w:r>
              <w:rPr>
                <w:lang w:val="bg-BG"/>
              </w:rPr>
              <w:t>диаграми</w:t>
            </w:r>
          </w:p>
        </w:tc>
        <w:tc>
          <w:tcPr>
            <w:tcW w:w="2304" w:type="dxa"/>
          </w:tcPr>
          <w:p w:rsidR="003D6C5D" w:rsidRDefault="003D6C5D" w:rsidP="003D6C5D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Лиляна Маринова</w:t>
            </w:r>
          </w:p>
        </w:tc>
      </w:tr>
      <w:tr w:rsidR="003D6C5D">
        <w:tc>
          <w:tcPr>
            <w:tcW w:w="2304" w:type="dxa"/>
          </w:tcPr>
          <w:p w:rsidR="003D6C5D" w:rsidRPr="005F12D5" w:rsidRDefault="003D6C5D" w:rsidP="00743083">
            <w:pPr>
              <w:pStyle w:val="Tabletext"/>
            </w:pPr>
            <w:r>
              <w:t>2014.03.21</w:t>
            </w:r>
          </w:p>
        </w:tc>
        <w:tc>
          <w:tcPr>
            <w:tcW w:w="1152" w:type="dxa"/>
          </w:tcPr>
          <w:p w:rsidR="003D6C5D" w:rsidRPr="005F12D5" w:rsidRDefault="003D6C5D" w:rsidP="00743083">
            <w:pPr>
              <w:pStyle w:val="Tabletext"/>
            </w:pPr>
            <w:r>
              <w:t>1.3</w:t>
            </w:r>
          </w:p>
        </w:tc>
        <w:tc>
          <w:tcPr>
            <w:tcW w:w="3744" w:type="dxa"/>
          </w:tcPr>
          <w:p w:rsidR="003D6C5D" w:rsidRPr="005F12D5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Редакция</w:t>
            </w:r>
          </w:p>
        </w:tc>
        <w:tc>
          <w:tcPr>
            <w:tcW w:w="2304" w:type="dxa"/>
          </w:tcPr>
          <w:p w:rsid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Лиляна Маринова</w:t>
            </w:r>
          </w:p>
        </w:tc>
      </w:tr>
      <w:tr w:rsidR="003D6C5D">
        <w:tc>
          <w:tcPr>
            <w:tcW w:w="2304" w:type="dxa"/>
          </w:tcPr>
          <w:p w:rsidR="003D6C5D" w:rsidRP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2014.05.29</w:t>
            </w:r>
          </w:p>
        </w:tc>
        <w:tc>
          <w:tcPr>
            <w:tcW w:w="1152" w:type="dxa"/>
          </w:tcPr>
          <w:p w:rsidR="003D6C5D" w:rsidRP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>1.4</w:t>
            </w:r>
          </w:p>
        </w:tc>
        <w:tc>
          <w:tcPr>
            <w:tcW w:w="3744" w:type="dxa"/>
          </w:tcPr>
          <w:p w:rsidR="003D6C5D" w:rsidRPr="003D6C5D" w:rsidRDefault="003D6C5D" w:rsidP="00743083">
            <w:pPr>
              <w:pStyle w:val="Tabletext"/>
              <w:rPr>
                <w:lang w:val="bg-BG"/>
              </w:rPr>
            </w:pPr>
            <w:r>
              <w:rPr>
                <w:lang w:val="bg-BG"/>
              </w:rPr>
              <w:t xml:space="preserve">Редактиране на всички </w:t>
            </w:r>
            <w:r>
              <w:t xml:space="preserve">Use Case </w:t>
            </w:r>
            <w:r>
              <w:rPr>
                <w:lang w:val="bg-BG"/>
              </w:rPr>
              <w:t xml:space="preserve">и </w:t>
            </w:r>
            <w:r>
              <w:t>Activity</w:t>
            </w:r>
            <w:r>
              <w:rPr>
                <w:lang w:val="bg-BG"/>
              </w:rPr>
              <w:t xml:space="preserve"> диаграми</w:t>
            </w:r>
          </w:p>
        </w:tc>
        <w:tc>
          <w:tcPr>
            <w:tcW w:w="2304" w:type="dxa"/>
          </w:tcPr>
          <w:p w:rsidR="003D6C5D" w:rsidRPr="00314BEB" w:rsidRDefault="003D6C5D" w:rsidP="00314BEB">
            <w:pPr>
              <w:pStyle w:val="Tabletext"/>
            </w:pPr>
            <w:r>
              <w:rPr>
                <w:lang w:val="bg-BG"/>
              </w:rPr>
              <w:t>Лиляна Маринова</w:t>
            </w:r>
          </w:p>
        </w:tc>
      </w:tr>
    </w:tbl>
    <w:p w:rsidR="00C441B1" w:rsidRDefault="00C441B1"/>
    <w:p w:rsidR="00C441B1" w:rsidRPr="00CD509A" w:rsidRDefault="00D85614">
      <w:pPr>
        <w:pStyle w:val="a3"/>
        <w:rPr>
          <w:lang w:val="bg-BG"/>
        </w:rPr>
      </w:pPr>
      <w:r>
        <w:br w:type="page"/>
      </w:r>
      <w:r w:rsidR="00CD509A">
        <w:rPr>
          <w:lang w:val="bg-BG"/>
        </w:rPr>
        <w:lastRenderedPageBreak/>
        <w:t>Съдържание</w:t>
      </w:r>
    </w:p>
    <w:p w:rsidR="00411AB1" w:rsidRDefault="00F11B0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F11B08">
        <w:fldChar w:fldCharType="begin"/>
      </w:r>
      <w:r w:rsidR="00D85614">
        <w:instrText xml:space="preserve"> TOC \o "1-3" </w:instrText>
      </w:r>
      <w:r w:rsidRPr="00F11B08">
        <w:fldChar w:fldCharType="separate"/>
      </w:r>
      <w:r w:rsidR="00411AB1" w:rsidRPr="00067C94">
        <w:rPr>
          <w:noProof/>
          <w:lang w:val="bg-BG"/>
        </w:rPr>
        <w:t>1.</w:t>
      </w:r>
      <w:r w:rsidR="00411AB1"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="00411AB1" w:rsidRPr="00067C94">
        <w:rPr>
          <w:noProof/>
          <w:lang w:val="bg-BG"/>
        </w:rPr>
        <w:t>Въведение</w:t>
      </w:r>
      <w:r w:rsidR="00411AB1">
        <w:rPr>
          <w:noProof/>
        </w:rPr>
        <w:tab/>
      </w:r>
      <w:r>
        <w:rPr>
          <w:noProof/>
        </w:rPr>
        <w:fldChar w:fldCharType="begin"/>
      </w:r>
      <w:r w:rsidR="00411AB1">
        <w:rPr>
          <w:noProof/>
        </w:rPr>
        <w:instrText xml:space="preserve"> PAGEREF _Toc392776412 \h </w:instrText>
      </w:r>
      <w:r>
        <w:rPr>
          <w:noProof/>
        </w:rPr>
      </w:r>
      <w:r>
        <w:rPr>
          <w:noProof/>
        </w:rPr>
        <w:fldChar w:fldCharType="separate"/>
      </w:r>
      <w:r w:rsidR="00411AB1">
        <w:rPr>
          <w:noProof/>
        </w:rPr>
        <w:t>5</w:t>
      </w:r>
      <w:r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067C94">
        <w:rPr>
          <w:noProof/>
          <w:lang w:val="bg-BG"/>
        </w:rPr>
        <w:t>Предназначение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067C94">
        <w:rPr>
          <w:noProof/>
          <w:lang w:val="bg-BG"/>
        </w:rPr>
        <w:t>Дефиниции, акроними и абревиатури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067C94">
        <w:rPr>
          <w:noProof/>
          <w:lang w:val="bg-BG"/>
        </w:rPr>
        <w:t>Връзки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</w:t>
      </w:r>
      <w:r w:rsidR="00F11B08">
        <w:rPr>
          <w:noProof/>
        </w:rPr>
        <w:fldChar w:fldCharType="end"/>
      </w:r>
    </w:p>
    <w:p w:rsidR="00411AB1" w:rsidRDefault="00411AB1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диаграми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„Регистрация на ФЛ”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 xml:space="preserve">диаграма „Регистрация на ФЛ, чрез </w:t>
      </w:r>
      <w:r>
        <w:rPr>
          <w:noProof/>
        </w:rPr>
        <w:t>FB”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„Регистрация на ЮЛ”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_Toc392776419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8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Use Case</w:t>
      </w:r>
      <w:r w:rsidRPr="00067C94">
        <w:rPr>
          <w:noProof/>
          <w:lang w:val="bg-BG"/>
        </w:rPr>
        <w:t xml:space="preserve"> диаграма „Промяна на лични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9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„Промяна на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„Блокиране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„Изтриване на профил”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„Публикуване на обява”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„Редактиране на обява”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„Прекратяване на обява по искане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„Прекратяване на обява поради изтичане на времето”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17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„Прекратяване на обява поради продажба”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18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„Добавяне на продукт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_Toc392776429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18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„Избор на обява - каталог”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19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„Избор на обява - търсене”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„Извършване на плащане”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„Изтриване на продукт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„Наддаване на 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„Покупка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23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„Покупка от 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„Приключване на търг поради изтичане на времето”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2.22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„Редактиране на продукт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2.23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„Вход в системата”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_Toc392776439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2.24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диаграма „Съставяне на справки”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28</w:t>
      </w:r>
      <w:r w:rsidR="00F11B08">
        <w:rPr>
          <w:noProof/>
        </w:rPr>
        <w:fldChar w:fldCharType="end"/>
      </w:r>
    </w:p>
    <w:p w:rsidR="00411AB1" w:rsidRDefault="00411AB1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„Регистрация на ФЛ”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30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„Попълване на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30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грешно попълнени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„Запис в базата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 xml:space="preserve">„Регистрация на ФЛ, чрез </w:t>
      </w:r>
      <w:r>
        <w:rPr>
          <w:noProof/>
        </w:rPr>
        <w:t>FB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32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„Регистрация, чрез </w:t>
      </w:r>
      <w:r>
        <w:rPr>
          <w:noProof/>
        </w:rPr>
        <w:t>FB</w:t>
      </w:r>
      <w:r w:rsidRPr="00067C94">
        <w:rPr>
          <w:noProof/>
          <w:lang w:val="bg-BG"/>
        </w:rPr>
        <w:t>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33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диаграма „Обработка на данни от </w:t>
      </w:r>
      <w:r>
        <w:rPr>
          <w:noProof/>
        </w:rPr>
        <w:t>FB</w:t>
      </w:r>
      <w:r w:rsidRPr="00067C94">
        <w:rPr>
          <w:noProof/>
          <w:lang w:val="bg-BG"/>
        </w:rPr>
        <w:t>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„Регистрация на ЮЛ”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_Toc392776449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34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„Попълване на данни на ЮЛ”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35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грешни данни на ЮЛ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„Промяна на лични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36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„Промяна на лични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37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грешни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38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„Промяна на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38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„Промяна на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39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„Въвеждане на новата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40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невалидна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41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„Изтриване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_Toc392776459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lastRenderedPageBreak/>
        <w:t>3.6.1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„Заявка за изтриване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42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грешна парола”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43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„Обработка на невалидна заявка за изтриване”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„Блокиране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44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„Преустановяване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„Публикуване на обява”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46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„Въвеждане на информация за обявата”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46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„Проверка за некоректна информация на обявата/търг”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47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„Запис на обявата в базата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48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„Редактиране на обява”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_Toc392776469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48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3.9.1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„Промяна данните на обява/търг”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49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„Прекратяване на обява по искане на потребител”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49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3.10.1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„Прекратяване на обява/търг”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50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3.10.2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„Запис на промените в базата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51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„Прекратяване на обява поради изтичане на времето”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„Проверка за изтекло време”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 xml:space="preserve">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„Прекратяване на обява поради продажба”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52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 xml:space="preserve">Activity </w:t>
      </w:r>
      <w:r w:rsidRPr="00067C94">
        <w:rPr>
          <w:noProof/>
          <w:lang w:val="bg-BG"/>
        </w:rPr>
        <w:t>диаграма „Обява”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53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„Добавяне на продукт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53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„Добавяне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_Toc392776479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„Избор на обява - каталог”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54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„Каталог”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55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„Резултат”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„Избор на обява - търсене”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56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„Задаване на критерии за търсене”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57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„Извършване на плащане”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57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„Плащане”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58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„Обработка на резултата от „Външна система за плащане”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59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„Изтриване на продукт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59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„Изтриване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_Toc392776489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„Наддаване на 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„Наддаване”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„Проверка на сумата”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62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„Покупка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62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3.19.1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„Покупка от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63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3.19.2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„Проверка за наличност”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64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„Покупка от 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64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3.20.1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65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„Приключване на Търг поради изтичане на времето”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65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„Приключване на търг”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_Toc392776499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66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„Редактиране на продукт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_Toc392776500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67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„Редактиране в кошница”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_Toc392776501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67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„Вход в системата”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_Toc392776502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67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„Въвеждане на данни”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_Toc392776503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68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„Проверка на некоректни данни за вход”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_Toc392776504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69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„Проверка на резултата от </w:t>
      </w:r>
      <w:r>
        <w:rPr>
          <w:noProof/>
        </w:rPr>
        <w:t>FB</w:t>
      </w:r>
      <w:r w:rsidRPr="00067C94">
        <w:rPr>
          <w:noProof/>
          <w:lang w:val="bg-BG"/>
        </w:rPr>
        <w:t>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_Toc392776505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70</w:t>
      </w:r>
      <w:r w:rsidR="00F11B08">
        <w:rPr>
          <w:noProof/>
        </w:rPr>
        <w:fldChar w:fldCharType="end"/>
      </w:r>
    </w:p>
    <w:p w:rsidR="00411AB1" w:rsidRDefault="00411AB1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диаграми за </w:t>
      </w:r>
      <w:r>
        <w:rPr>
          <w:noProof/>
        </w:rPr>
        <w:t xml:space="preserve">Use Case </w:t>
      </w:r>
      <w:r w:rsidRPr="00067C94">
        <w:rPr>
          <w:noProof/>
          <w:lang w:val="bg-BG"/>
        </w:rPr>
        <w:t>„Съставяне на справки”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_Toc392776506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70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„Заявка за справка”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_Toc392776507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71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„Обработка на справката”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_Toc392776508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72</w:t>
      </w:r>
      <w:r w:rsidR="00F11B08">
        <w:rPr>
          <w:noProof/>
        </w:rPr>
        <w:fldChar w:fldCharType="end"/>
      </w:r>
    </w:p>
    <w:p w:rsidR="00411AB1" w:rsidRDefault="00411AB1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067C94">
        <w:rPr>
          <w:noProof/>
          <w:lang w:val="bg-BG"/>
        </w:rPr>
        <w:t>3.24.3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Activity</w:t>
      </w:r>
      <w:r w:rsidRPr="00067C94">
        <w:rPr>
          <w:noProof/>
          <w:lang w:val="bg-BG"/>
        </w:rPr>
        <w:t xml:space="preserve"> диаграма „Генериране на справката”</w:t>
      </w:r>
      <w:r>
        <w:rPr>
          <w:noProof/>
        </w:rPr>
        <w:tab/>
      </w:r>
      <w:r w:rsidR="00F11B08">
        <w:rPr>
          <w:noProof/>
        </w:rPr>
        <w:fldChar w:fldCharType="begin"/>
      </w:r>
      <w:r>
        <w:rPr>
          <w:noProof/>
        </w:rPr>
        <w:instrText xml:space="preserve"> PAGEREF _Toc392776509 \h </w:instrText>
      </w:r>
      <w:r w:rsidR="00F11B08">
        <w:rPr>
          <w:noProof/>
        </w:rPr>
      </w:r>
      <w:r w:rsidR="00F11B08">
        <w:rPr>
          <w:noProof/>
        </w:rPr>
        <w:fldChar w:fldCharType="separate"/>
      </w:r>
      <w:r>
        <w:rPr>
          <w:noProof/>
        </w:rPr>
        <w:t>73</w:t>
      </w:r>
      <w:r w:rsidR="00F11B08">
        <w:rPr>
          <w:noProof/>
        </w:rPr>
        <w:fldChar w:fldCharType="end"/>
      </w:r>
    </w:p>
    <w:p w:rsidR="00C441B1" w:rsidRDefault="00F11B08">
      <w:pPr>
        <w:pStyle w:val="a3"/>
      </w:pPr>
      <w:r>
        <w:fldChar w:fldCharType="end"/>
      </w:r>
      <w:r w:rsidR="00D85614">
        <w:br w:type="page"/>
      </w:r>
      <w:r w:rsidR="00BB1169">
        <w:rPr>
          <w:lang w:val="bg-BG"/>
        </w:rPr>
        <w:lastRenderedPageBreak/>
        <w:t>Модел на потребителските случаи</w:t>
      </w:r>
    </w:p>
    <w:p w:rsidR="003D6C5D" w:rsidRPr="003D6C5D" w:rsidRDefault="00CD509A" w:rsidP="003D6C5D">
      <w:pPr>
        <w:pStyle w:val="1"/>
        <w:rPr>
          <w:lang w:val="bg-BG"/>
        </w:rPr>
      </w:pPr>
      <w:bookmarkStart w:id="0" w:name="_Toc392776412"/>
      <w:r>
        <w:rPr>
          <w:lang w:val="bg-BG"/>
        </w:rPr>
        <w:t>Въведение</w:t>
      </w:r>
      <w:bookmarkEnd w:id="0"/>
    </w:p>
    <w:p w:rsidR="00C441B1" w:rsidRDefault="00BB1169">
      <w:pPr>
        <w:pStyle w:val="2"/>
        <w:rPr>
          <w:lang w:val="bg-BG"/>
        </w:rPr>
      </w:pPr>
      <w:bookmarkStart w:id="1" w:name="_Toc392776413"/>
      <w:r>
        <w:rPr>
          <w:lang w:val="bg-BG"/>
        </w:rPr>
        <w:t>Предназначение</w:t>
      </w:r>
      <w:bookmarkEnd w:id="1"/>
    </w:p>
    <w:p w:rsidR="00C441B1" w:rsidRPr="00BB1169" w:rsidRDefault="00BB1169" w:rsidP="00BB1169">
      <w:pPr>
        <w:ind w:left="720" w:firstLine="720"/>
        <w:jc w:val="both"/>
        <w:rPr>
          <w:lang w:val="bg-BG"/>
        </w:rPr>
      </w:pPr>
      <w:r>
        <w:rPr>
          <w:lang w:val="bg-BG"/>
        </w:rPr>
        <w:t xml:space="preserve">Предназначението на този документ е да се опишат подробно </w:t>
      </w:r>
      <w:r>
        <w:t>Use Case</w:t>
      </w:r>
      <w:r>
        <w:rPr>
          <w:lang w:val="bg-BG"/>
        </w:rPr>
        <w:t xml:space="preserve"> и </w:t>
      </w:r>
      <w:r>
        <w:t xml:space="preserve">Activity </w:t>
      </w:r>
      <w:r>
        <w:rPr>
          <w:lang w:val="bg-BG"/>
        </w:rPr>
        <w:t>диаграмите на потребителските случаи.</w:t>
      </w:r>
    </w:p>
    <w:p w:rsidR="00C441B1" w:rsidRDefault="00CD509A">
      <w:pPr>
        <w:pStyle w:val="2"/>
      </w:pPr>
      <w:bookmarkStart w:id="2" w:name="_Toc392776414"/>
      <w:r>
        <w:rPr>
          <w:lang w:val="bg-BG"/>
        </w:rPr>
        <w:t>Дефиниции, акроними и абревиатури</w:t>
      </w:r>
      <w:bookmarkEnd w:id="2"/>
    </w:p>
    <w:p w:rsidR="00BB1169" w:rsidRPr="00BB1169" w:rsidRDefault="00BB1169" w:rsidP="00BB1169">
      <w:pPr>
        <w:ind w:left="720" w:firstLine="720"/>
      </w:pPr>
      <w:r>
        <w:rPr>
          <w:lang w:val="bg-BG"/>
        </w:rPr>
        <w:t>Всички определения и съкращения са описани в документа „Речник”.</w:t>
      </w:r>
    </w:p>
    <w:p w:rsidR="00C441B1" w:rsidRDefault="00CD509A">
      <w:pPr>
        <w:pStyle w:val="2"/>
      </w:pPr>
      <w:bookmarkStart w:id="3" w:name="_Toc392776415"/>
      <w:r>
        <w:rPr>
          <w:lang w:val="bg-BG"/>
        </w:rPr>
        <w:t>Връзки</w:t>
      </w:r>
      <w:bookmarkEnd w:id="3"/>
    </w:p>
    <w:p w:rsidR="00BB1169" w:rsidRPr="00BB1169" w:rsidRDefault="00BB1169" w:rsidP="00BB1169">
      <w:pPr>
        <w:pStyle w:val="Paragraph1"/>
        <w:ind w:left="720" w:firstLine="720"/>
        <w:rPr>
          <w:lang w:val="bg-BG"/>
        </w:rPr>
      </w:pPr>
      <w:r>
        <w:rPr>
          <w:lang w:val="bg-BG"/>
        </w:rPr>
        <w:t>Софтуерните изисквания</w:t>
      </w:r>
      <w:r w:rsidRPr="00074FE4">
        <w:rPr>
          <w:lang w:val="bg-BG"/>
        </w:rPr>
        <w:t xml:space="preserve"> на Система за електронна търговия </w:t>
      </w:r>
      <w:r w:rsidRPr="00074FE4">
        <w:t>BBay</w:t>
      </w:r>
      <w:r w:rsidRPr="00074FE4">
        <w:rPr>
          <w:lang w:val="bg-BG"/>
        </w:rPr>
        <w:t xml:space="preserve"> са подробно разгледани в документа </w:t>
      </w:r>
      <w:r>
        <w:rPr>
          <w:lang w:val="bg-BG"/>
        </w:rPr>
        <w:t>„</w:t>
      </w:r>
      <w:r w:rsidRPr="00074FE4">
        <w:rPr>
          <w:lang w:val="bg-BG"/>
        </w:rPr>
        <w:t>Специфи</w:t>
      </w:r>
      <w:r>
        <w:rPr>
          <w:lang w:val="bg-BG"/>
        </w:rPr>
        <w:t>кация на софтуерните изисквания”</w:t>
      </w:r>
      <w:r w:rsidRPr="00074FE4">
        <w:rPr>
          <w:lang w:val="ru-RU"/>
        </w:rPr>
        <w:t>.</w:t>
      </w:r>
      <w:r>
        <w:rPr>
          <w:lang w:val="ru-RU"/>
        </w:rPr>
        <w:t xml:space="preserve"> Бизнес процесите са подробно </w:t>
      </w:r>
      <w:r w:rsidRPr="00BB1169">
        <w:rPr>
          <w:lang w:val="bg-BG"/>
        </w:rPr>
        <w:t>разгледани</w:t>
      </w:r>
      <w:r>
        <w:rPr>
          <w:lang w:val="ru-RU"/>
        </w:rPr>
        <w:t xml:space="preserve"> </w:t>
      </w:r>
      <w:r w:rsidRPr="002C4D32">
        <w:rPr>
          <w:lang w:val="bg-BG"/>
        </w:rPr>
        <w:t>в документа „Бизнес модел”.</w:t>
      </w:r>
    </w:p>
    <w:p w:rsidR="00C441B1" w:rsidRDefault="00CD509A">
      <w:pPr>
        <w:pStyle w:val="1"/>
        <w:rPr>
          <w:lang w:val="bg-BG"/>
        </w:rPr>
      </w:pPr>
      <w:bookmarkStart w:id="4" w:name="_Toc392776416"/>
      <w:r>
        <w:t xml:space="preserve">Use Case </w:t>
      </w:r>
      <w:r>
        <w:rPr>
          <w:lang w:val="bg-BG"/>
        </w:rPr>
        <w:t>диаграми</w:t>
      </w:r>
      <w:bookmarkEnd w:id="4"/>
    </w:p>
    <w:p w:rsidR="00BB1169" w:rsidRPr="00BB1169" w:rsidRDefault="00BB1169" w:rsidP="00BB1169">
      <w:pPr>
        <w:ind w:left="720" w:firstLine="720"/>
        <w:jc w:val="both"/>
        <w:rPr>
          <w:lang w:val="bg-BG"/>
        </w:rPr>
      </w:pPr>
      <w:r>
        <w:rPr>
          <w:lang w:val="bg-BG"/>
        </w:rPr>
        <w:t>Диаграмите на потребителските случаи описват взаимодействията между потребителите и системата и описват начина, по който тя се използва.</w:t>
      </w:r>
    </w:p>
    <w:p w:rsidR="00CD509A" w:rsidRDefault="00CD509A" w:rsidP="00CD509A">
      <w:pPr>
        <w:pStyle w:val="2"/>
        <w:rPr>
          <w:lang w:val="bg-BG"/>
        </w:rPr>
      </w:pPr>
      <w:bookmarkStart w:id="5" w:name="_Toc392776417"/>
      <w:r>
        <w:t xml:space="preserve">Use Case </w:t>
      </w:r>
      <w:r>
        <w:rPr>
          <w:lang w:val="bg-BG"/>
        </w:rPr>
        <w:t xml:space="preserve">диаграма </w:t>
      </w:r>
      <w:r w:rsidR="002C4D32">
        <w:rPr>
          <w:lang w:val="bg-BG"/>
        </w:rPr>
        <w:t>„Регистрация на ФЛ”</w:t>
      </w:r>
      <w:bookmarkEnd w:id="5"/>
    </w:p>
    <w:p w:rsidR="002C4D32" w:rsidRPr="002C4D32" w:rsidRDefault="002C4D32" w:rsidP="002C4D32">
      <w:pPr>
        <w:rPr>
          <w:lang w:val="bg-BG"/>
        </w:rPr>
      </w:pPr>
    </w:p>
    <w:p w:rsidR="002C4D32" w:rsidRDefault="002C4D32" w:rsidP="002C4D3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095750" cy="2749721"/>
            <wp:effectExtent l="1905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7" cy="27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32" w:rsidRDefault="002C4D32" w:rsidP="002C4D32">
      <w:pPr>
        <w:pStyle w:val="af1"/>
        <w:jc w:val="center"/>
        <w:rPr>
          <w:lang w:val="bg-BG"/>
        </w:rPr>
      </w:pPr>
      <w:r>
        <w:rPr>
          <w:lang w:val="bg-BG"/>
        </w:rPr>
        <w:t>Ф</w:t>
      </w:r>
      <w:r w:rsidRPr="002C4D32">
        <w:rPr>
          <w:lang w:val="bg-BG"/>
        </w:rPr>
        <w:t>игура</w:t>
      </w:r>
      <w:r>
        <w:t xml:space="preserve"> </w:t>
      </w:r>
      <w:fldSimple w:instr=" SEQ фигура \* ARABIC ">
        <w:r w:rsidR="00CC7251">
          <w:rPr>
            <w:noProof/>
          </w:rPr>
          <w:t>1</w:t>
        </w:r>
      </w:fldSimple>
    </w:p>
    <w:p w:rsidR="002C4D32" w:rsidRDefault="002C4D32" w:rsidP="002C4D32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2943"/>
        <w:gridCol w:w="5529"/>
      </w:tblGrid>
      <w:tr w:rsidR="002C4D32" w:rsidTr="002C4D32">
        <w:tc>
          <w:tcPr>
            <w:tcW w:w="2943" w:type="dxa"/>
          </w:tcPr>
          <w:p w:rsidR="002C4D32" w:rsidRDefault="002C4D32" w:rsidP="002C4D32">
            <w:pPr>
              <w:rPr>
                <w:lang w:val="bg-BG"/>
              </w:rPr>
            </w:pPr>
            <w:r>
              <w:rPr>
                <w:lang w:val="bg-BG"/>
              </w:rPr>
              <w:t>Попълване на данни</w:t>
            </w:r>
          </w:p>
        </w:tc>
        <w:tc>
          <w:tcPr>
            <w:tcW w:w="5529" w:type="dxa"/>
          </w:tcPr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 "Регистрация, чрез уеб форма";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уеб форма за регистрация;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Попълва полетата в уеб формата;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Приема "Условията";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бутона "Направи регистрация";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2C4D32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грешни данни;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електронно писмо до потребителя за верификация на регистрацията и архивира профила на потребителя в срок от 24 часа;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lastRenderedPageBreak/>
              <w:t>8.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Активира линка в електронното писмо. Ако е изтървал срока, продължи по </w:t>
            </w: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А1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9.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2C4D32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в базата данни;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10.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Активира профила;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11. Край.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А1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- Потребителя е изпуснал срока за верификация: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Премахва данните за регистрация;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електронно писмо за отказана регистрация;</w:t>
            </w:r>
          </w:p>
          <w:p w:rsidR="002C4D32" w:rsidRDefault="002C4D32" w:rsidP="002C4D32">
            <w:pPr>
              <w:rPr>
                <w:lang w:val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Край.</w:t>
            </w:r>
          </w:p>
        </w:tc>
      </w:tr>
      <w:tr w:rsidR="002C4D32" w:rsidTr="002C4D32">
        <w:tc>
          <w:tcPr>
            <w:tcW w:w="2943" w:type="dxa"/>
          </w:tcPr>
          <w:p w:rsidR="002C4D32" w:rsidRDefault="002C4D32" w:rsidP="002C4D32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Обработка на грешно попълнени данни</w:t>
            </w:r>
          </w:p>
        </w:tc>
        <w:tc>
          <w:tcPr>
            <w:tcW w:w="5529" w:type="dxa"/>
          </w:tcPr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 е въвел грешни данни или не е попълнил всички задължителни полета.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"Некоректни данни" и отправя запитване към потребителя "Ще опитате ли отново", ако избере "Не", продължи към "Край";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2. Анонимен потребител: 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Избира да опита отново;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3. Система: 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Връща потребителя стъпка назад, а всички полета с некоректни данни за оцветени в червено;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Анонимен потребител: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Коригира данните си;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Проверява данните отново;</w:t>
            </w:r>
          </w:p>
          <w:p w:rsidR="002C4D32" w:rsidRDefault="002C4D32" w:rsidP="002C4D32">
            <w:pPr>
              <w:rPr>
                <w:lang w:val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  <w:tr w:rsidR="002C4D32" w:rsidTr="002C4D32">
        <w:tc>
          <w:tcPr>
            <w:tcW w:w="2943" w:type="dxa"/>
          </w:tcPr>
          <w:p w:rsidR="002C4D32" w:rsidRDefault="002C4D32" w:rsidP="002C4D32">
            <w:pPr>
              <w:rPr>
                <w:lang w:val="bg-BG"/>
              </w:rPr>
            </w:pPr>
            <w:r>
              <w:rPr>
                <w:lang w:val="bg-BG"/>
              </w:rPr>
              <w:t>Запис в базата данни</w:t>
            </w:r>
          </w:p>
        </w:tc>
        <w:tc>
          <w:tcPr>
            <w:tcW w:w="5529" w:type="dxa"/>
          </w:tcPr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Данните са въведени коректно.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Записва данните за новия потребител в базата данни;</w:t>
            </w:r>
          </w:p>
          <w:p w:rsidR="002C4D32" w:rsidRPr="002C4D32" w:rsidRDefault="002C4D32" w:rsidP="002C4D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2C4D3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"Добре дошли";</w:t>
            </w:r>
          </w:p>
          <w:p w:rsidR="002C4D32" w:rsidRDefault="002C4D32" w:rsidP="002C4D32">
            <w:pPr>
              <w:rPr>
                <w:lang w:val="bg-BG"/>
              </w:rPr>
            </w:pPr>
            <w:r w:rsidRPr="002C4D3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Край.</w:t>
            </w:r>
          </w:p>
        </w:tc>
      </w:tr>
    </w:tbl>
    <w:p w:rsidR="002C4D32" w:rsidRDefault="002C4D32" w:rsidP="002C4D32"/>
    <w:p w:rsidR="00A52AFC" w:rsidRDefault="00A52AFC" w:rsidP="00A52AFC">
      <w:pPr>
        <w:pStyle w:val="2"/>
      </w:pPr>
      <w:bookmarkStart w:id="6" w:name="_Toc392776418"/>
      <w:r>
        <w:t xml:space="preserve">Use Case </w:t>
      </w:r>
      <w:r>
        <w:rPr>
          <w:lang w:val="bg-BG"/>
        </w:rPr>
        <w:t>диаграма</w:t>
      </w:r>
      <w:r w:rsidR="00D36F2E">
        <w:rPr>
          <w:lang w:val="bg-BG"/>
        </w:rPr>
        <w:t xml:space="preserve"> „Регистрация на ФЛ, чрез </w:t>
      </w:r>
      <w:r w:rsidR="00D36F2E">
        <w:t>FB”</w:t>
      </w:r>
      <w:bookmarkEnd w:id="6"/>
    </w:p>
    <w:p w:rsidR="00D36F2E" w:rsidRDefault="00D36F2E" w:rsidP="00D36F2E"/>
    <w:p w:rsidR="00D36F2E" w:rsidRDefault="00D36F2E" w:rsidP="00D36F2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62439" cy="4038810"/>
            <wp:effectExtent l="1905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39" cy="403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F2E" w:rsidRDefault="00D36F2E" w:rsidP="00D36F2E">
      <w:pPr>
        <w:pStyle w:val="af1"/>
        <w:jc w:val="center"/>
      </w:pPr>
      <w:r w:rsidRPr="00D36F2E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</w:t>
        </w:r>
      </w:fldSimple>
    </w:p>
    <w:p w:rsidR="00D36F2E" w:rsidRDefault="00D36F2E" w:rsidP="00D36F2E"/>
    <w:p w:rsidR="00D36F2E" w:rsidRDefault="00D36F2E" w:rsidP="00D36F2E"/>
    <w:tbl>
      <w:tblPr>
        <w:tblStyle w:val="af2"/>
        <w:tblW w:w="0" w:type="auto"/>
        <w:tblLook w:val="04A0"/>
      </w:tblPr>
      <w:tblGrid>
        <w:gridCol w:w="4750"/>
        <w:gridCol w:w="4750"/>
      </w:tblGrid>
      <w:tr w:rsidR="00D36F2E" w:rsidTr="00D36F2E">
        <w:tc>
          <w:tcPr>
            <w:tcW w:w="4750" w:type="dxa"/>
          </w:tcPr>
          <w:p w:rsidR="00D36F2E" w:rsidRPr="00D36F2E" w:rsidRDefault="00D36F2E" w:rsidP="00D36F2E">
            <w:pPr>
              <w:rPr>
                <w:lang w:val="bg-BG"/>
              </w:rPr>
            </w:pPr>
            <w:r>
              <w:rPr>
                <w:lang w:val="bg-BG"/>
              </w:rPr>
              <w:t xml:space="preserve">Регистрация, чрез </w:t>
            </w:r>
            <w:r>
              <w:t>FB</w:t>
            </w:r>
          </w:p>
        </w:tc>
        <w:tc>
          <w:tcPr>
            <w:tcW w:w="4750" w:type="dxa"/>
          </w:tcPr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Анонимен потребител</w:t>
            </w:r>
            <w:r w:rsidRPr="00D36F2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Въвежда данните си за вход в Facebook(FB);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Изпраща данните към сървъра на FB;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Получава данни от FB;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455CAB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данни от Facebook;</w:t>
            </w:r>
          </w:p>
          <w:p w:rsidR="00D36F2E" w:rsidRDefault="00D36F2E" w:rsidP="00D36F2E"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 Край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D36F2E" w:rsidTr="00D36F2E">
        <w:tc>
          <w:tcPr>
            <w:tcW w:w="4750" w:type="dxa"/>
          </w:tcPr>
          <w:p w:rsidR="00D36F2E" w:rsidRPr="00D36F2E" w:rsidRDefault="00D36F2E" w:rsidP="00D36F2E">
            <w:r>
              <w:rPr>
                <w:lang w:val="bg-BG"/>
              </w:rPr>
              <w:t xml:space="preserve">Обработка на данни от </w:t>
            </w:r>
            <w:r>
              <w:t>FB</w:t>
            </w:r>
          </w:p>
        </w:tc>
        <w:tc>
          <w:tcPr>
            <w:tcW w:w="4750" w:type="dxa"/>
          </w:tcPr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Система: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Обработва данните получени от Facebook;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2. Система: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Ако всичко е наред продължи напред, ако има грешни данни продължи по </w:t>
            </w: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А2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3. Система: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Активира профила;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455CAB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в базата данни;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</w:pP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А2 -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грешни данни</w:t>
            </w: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.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</w:t>
            </w:r>
            <w:r w:rsidRPr="00D36F2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съобщение, че няма такъв профил;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Отправя запитване към потребителя "Ще опитате ли пак?", ако потребителят избере "Не", продължи към "Край";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Анонимен потребител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да опита отново;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Анонимен потребител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 си 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lastRenderedPageBreak/>
              <w:t>наново;</w:t>
            </w:r>
          </w:p>
          <w:p w:rsidR="00D36F2E" w:rsidRPr="00D36F2E" w:rsidRDefault="00D36F2E" w:rsidP="00D36F2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</w:t>
            </w:r>
            <w:r w:rsidRPr="00D36F2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D36F2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данните към сървърите на FB;</w:t>
            </w:r>
          </w:p>
          <w:p w:rsidR="00D36F2E" w:rsidRDefault="00D36F2E" w:rsidP="00D36F2E">
            <w:r w:rsidRPr="00D36F2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</w:tbl>
    <w:p w:rsidR="00D36F2E" w:rsidRDefault="00D36F2E" w:rsidP="00D36F2E">
      <w:pPr>
        <w:rPr>
          <w:lang w:val="bg-BG"/>
        </w:rPr>
      </w:pPr>
    </w:p>
    <w:p w:rsidR="00D36F2E" w:rsidRDefault="00D36F2E" w:rsidP="00D36F2E">
      <w:pPr>
        <w:pStyle w:val="2"/>
        <w:rPr>
          <w:lang w:val="bg-BG"/>
        </w:rPr>
      </w:pPr>
      <w:bookmarkStart w:id="7" w:name="_Toc392776419"/>
      <w:r>
        <w:t xml:space="preserve">Use Case </w:t>
      </w:r>
      <w:r>
        <w:rPr>
          <w:lang w:val="bg-BG"/>
        </w:rPr>
        <w:t>диаграма</w:t>
      </w:r>
      <w:r w:rsidR="005E158E">
        <w:rPr>
          <w:lang w:val="bg-BG"/>
        </w:rPr>
        <w:t xml:space="preserve"> „Регистрация на ЮЛ”</w:t>
      </w:r>
      <w:bookmarkEnd w:id="7"/>
    </w:p>
    <w:p w:rsidR="005E158E" w:rsidRDefault="005E158E" w:rsidP="005E158E">
      <w:pPr>
        <w:rPr>
          <w:lang w:val="bg-BG"/>
        </w:rPr>
      </w:pPr>
    </w:p>
    <w:p w:rsidR="005E158E" w:rsidRDefault="005E158E" w:rsidP="008F2B1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391172" cy="2891338"/>
            <wp:effectExtent l="19050" t="0" r="9378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89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8E" w:rsidRDefault="005E158E" w:rsidP="005E158E">
      <w:pPr>
        <w:pStyle w:val="af1"/>
        <w:jc w:val="center"/>
        <w:rPr>
          <w:lang w:val="bg-BG"/>
        </w:rPr>
      </w:pPr>
      <w:r w:rsidRPr="005E158E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</w:t>
        </w:r>
      </w:fldSimple>
    </w:p>
    <w:p w:rsidR="005E158E" w:rsidRDefault="005E158E" w:rsidP="005E158E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5E158E" w:rsidTr="005E158E">
        <w:tc>
          <w:tcPr>
            <w:tcW w:w="4750" w:type="dxa"/>
          </w:tcPr>
          <w:p w:rsidR="005E158E" w:rsidRDefault="005E158E" w:rsidP="005E158E">
            <w:pPr>
              <w:rPr>
                <w:lang w:val="bg-BG"/>
              </w:rPr>
            </w:pPr>
            <w:r>
              <w:rPr>
                <w:lang w:val="bg-BG"/>
              </w:rPr>
              <w:t>Попълване на данните на ЮЛ</w:t>
            </w:r>
          </w:p>
        </w:tc>
        <w:tc>
          <w:tcPr>
            <w:tcW w:w="4750" w:type="dxa"/>
          </w:tcPr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5E158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Сключен е договор между ЮЛ и организацията ни.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Системен администратор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Влиза в системата;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началната страница на администратора;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Системен администратор: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"Регистрация на ЮЛ";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форма за регистрация на ЮЛ;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Системен администратор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 за всички ЮЛ профили по договор;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5E158E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грешни данни на ЮЛ;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5E158E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в базата данни;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Активиране на профила;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9.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на администратора за "Успешна регистрация" и изпраща електронно писмо на ЮЛ за "Успешна регистрация";</w:t>
            </w:r>
          </w:p>
          <w:p w:rsidR="005E158E" w:rsidRDefault="005E158E" w:rsidP="005E158E">
            <w:pPr>
              <w:rPr>
                <w:lang w:val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10. Край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5E158E" w:rsidTr="005E158E">
        <w:tc>
          <w:tcPr>
            <w:tcW w:w="4750" w:type="dxa"/>
          </w:tcPr>
          <w:p w:rsidR="005E158E" w:rsidRDefault="005E158E" w:rsidP="005E158E">
            <w:pPr>
              <w:rPr>
                <w:lang w:val="bg-BG"/>
              </w:rPr>
            </w:pPr>
            <w:r>
              <w:rPr>
                <w:lang w:val="bg-BG"/>
              </w:rPr>
              <w:t>Обработка на грешни данни на ЮЛ</w:t>
            </w:r>
          </w:p>
        </w:tc>
        <w:tc>
          <w:tcPr>
            <w:tcW w:w="4750" w:type="dxa"/>
          </w:tcPr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5E158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Системният администратор е въвел некоректни данни.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Извежда съобщение за "Грешни данни";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Отправя запитване към администратора "Ще опитате ли отново", ако избере "Не", продължи 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lastRenderedPageBreak/>
              <w:t>към "Край";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Системен администратор: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да опита отново;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формата за регистрация на ЮЛ, а всички полета с некоректни данни са оцветени в червено;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Системен администратор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Коригира данните;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Проверява данните отново;</w:t>
            </w:r>
          </w:p>
          <w:p w:rsidR="005E158E" w:rsidRDefault="005E158E" w:rsidP="005E158E">
            <w:pPr>
              <w:rPr>
                <w:lang w:val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Край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5E158E" w:rsidRDefault="005E158E" w:rsidP="005E158E">
      <w:pPr>
        <w:rPr>
          <w:lang w:val="bg-BG"/>
        </w:rPr>
      </w:pPr>
    </w:p>
    <w:p w:rsidR="005E158E" w:rsidRDefault="005E158E" w:rsidP="005E158E">
      <w:pPr>
        <w:rPr>
          <w:lang w:val="bg-BG"/>
        </w:rPr>
      </w:pPr>
    </w:p>
    <w:p w:rsidR="005E158E" w:rsidRDefault="005E158E" w:rsidP="005E158E">
      <w:pPr>
        <w:pStyle w:val="2"/>
        <w:rPr>
          <w:lang w:val="bg-BG"/>
        </w:rPr>
      </w:pPr>
      <w:bookmarkStart w:id="8" w:name="_Toc392776420"/>
      <w:r>
        <w:t>Use Case</w:t>
      </w:r>
      <w:r>
        <w:rPr>
          <w:lang w:val="bg-BG"/>
        </w:rPr>
        <w:t xml:space="preserve"> диаграма „Промяна на лични данни”</w:t>
      </w:r>
      <w:bookmarkEnd w:id="8"/>
    </w:p>
    <w:p w:rsidR="005E158E" w:rsidRDefault="005E158E" w:rsidP="005E158E">
      <w:pPr>
        <w:rPr>
          <w:lang w:val="bg-BG"/>
        </w:rPr>
      </w:pPr>
    </w:p>
    <w:p w:rsidR="005E158E" w:rsidRDefault="005E158E" w:rsidP="008F2B1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821883" cy="3101926"/>
            <wp:effectExtent l="1905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83" cy="310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8E" w:rsidRDefault="005E158E" w:rsidP="005E158E">
      <w:pPr>
        <w:pStyle w:val="af1"/>
        <w:jc w:val="center"/>
        <w:rPr>
          <w:lang w:val="bg-BG"/>
        </w:rPr>
      </w:pPr>
      <w:r w:rsidRPr="005E158E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</w:t>
        </w:r>
      </w:fldSimple>
    </w:p>
    <w:p w:rsidR="005E158E" w:rsidRDefault="005E158E" w:rsidP="005E158E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5E158E" w:rsidTr="005E158E">
        <w:tc>
          <w:tcPr>
            <w:tcW w:w="4750" w:type="dxa"/>
          </w:tcPr>
          <w:p w:rsidR="005E158E" w:rsidRDefault="005E158E" w:rsidP="005E158E">
            <w:pPr>
              <w:rPr>
                <w:lang w:val="bg-BG"/>
              </w:rPr>
            </w:pPr>
            <w:r>
              <w:rPr>
                <w:lang w:val="bg-BG"/>
              </w:rPr>
              <w:t>Промяна на лични данни</w:t>
            </w:r>
          </w:p>
        </w:tc>
        <w:tc>
          <w:tcPr>
            <w:tcW w:w="4750" w:type="dxa"/>
          </w:tcPr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5E158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системата и желае да промени данните в профила си.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меню "Моя профил";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падащо меню;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"Лични данни";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Система: 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Визуализира нова страница с личните данни на потребителя;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"Промяна на лични данни";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 за промяна на лични данни;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промените;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"Готово";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9.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5E158E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грешни данни;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10.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5E158E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промените в базата данни;</w:t>
            </w:r>
          </w:p>
          <w:p w:rsidR="005E158E" w:rsidRDefault="005E158E" w:rsidP="005E158E">
            <w:pPr>
              <w:rPr>
                <w:lang w:val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lastRenderedPageBreak/>
              <w:t>11. Край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5E158E" w:rsidTr="005E158E">
        <w:tc>
          <w:tcPr>
            <w:tcW w:w="4750" w:type="dxa"/>
          </w:tcPr>
          <w:p w:rsidR="005E158E" w:rsidRDefault="005E158E" w:rsidP="005E158E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Обработка на грешни данни</w:t>
            </w:r>
          </w:p>
        </w:tc>
        <w:tc>
          <w:tcPr>
            <w:tcW w:w="4750" w:type="dxa"/>
          </w:tcPr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въвел грешни данни.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грешни данни;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Отправя запитване към потребителя "Нов опит?", ако потребителят избере "Не", продължи към "Край";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"Да";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Връща потребителя стъпка назад, за да въведе отново данните;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ФЛ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 данните отново;</w:t>
            </w:r>
          </w:p>
          <w:p w:rsidR="005E158E" w:rsidRDefault="005E158E" w:rsidP="005E158E">
            <w:pPr>
              <w:rPr>
                <w:lang w:val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Край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5E158E" w:rsidTr="005E158E">
        <w:tc>
          <w:tcPr>
            <w:tcW w:w="4750" w:type="dxa"/>
          </w:tcPr>
          <w:p w:rsidR="005E158E" w:rsidRDefault="005E158E" w:rsidP="005E158E">
            <w:pPr>
              <w:rPr>
                <w:lang w:val="bg-BG"/>
              </w:rPr>
            </w:pPr>
            <w:r>
              <w:rPr>
                <w:lang w:val="bg-BG"/>
              </w:rPr>
              <w:t>Запис на промените в базата данни</w:t>
            </w:r>
          </w:p>
        </w:tc>
        <w:tc>
          <w:tcPr>
            <w:tcW w:w="4750" w:type="dxa"/>
          </w:tcPr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5E158E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въвел промените.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Записва направените промени в базата данни;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2. Система: </w:t>
            </w:r>
            <w:r w:rsidRPr="005E158E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Извежда съобщение, че промените са успешни;</w:t>
            </w:r>
          </w:p>
          <w:p w:rsidR="005E158E" w:rsidRPr="005E158E" w:rsidRDefault="005E158E" w:rsidP="005E158E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5E158E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</w:t>
            </w:r>
            <w:r w:rsidRPr="005E158E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  <w:p w:rsidR="005E158E" w:rsidRDefault="005E158E" w:rsidP="005E158E">
            <w:pPr>
              <w:rPr>
                <w:lang w:val="bg-BG"/>
              </w:rPr>
            </w:pPr>
          </w:p>
        </w:tc>
      </w:tr>
    </w:tbl>
    <w:p w:rsidR="005E158E" w:rsidRDefault="005E158E" w:rsidP="005E158E">
      <w:pPr>
        <w:rPr>
          <w:lang w:val="bg-BG"/>
        </w:rPr>
      </w:pPr>
    </w:p>
    <w:p w:rsidR="008F2B12" w:rsidRDefault="008F2B12" w:rsidP="005E158E">
      <w:pPr>
        <w:rPr>
          <w:lang w:val="bg-BG"/>
        </w:rPr>
      </w:pPr>
    </w:p>
    <w:p w:rsidR="008F2B12" w:rsidRDefault="008F2B12" w:rsidP="008F2B12">
      <w:pPr>
        <w:pStyle w:val="2"/>
        <w:rPr>
          <w:lang w:val="bg-BG"/>
        </w:rPr>
      </w:pPr>
      <w:bookmarkStart w:id="9" w:name="_Toc392776421"/>
      <w:r>
        <w:t xml:space="preserve">Use Case </w:t>
      </w:r>
      <w:r>
        <w:rPr>
          <w:lang w:val="bg-BG"/>
        </w:rPr>
        <w:t>диаграма „Промяна на парола”</w:t>
      </w:r>
      <w:bookmarkEnd w:id="9"/>
    </w:p>
    <w:p w:rsidR="008F2B12" w:rsidRDefault="008F2B12" w:rsidP="008F2B12">
      <w:pPr>
        <w:rPr>
          <w:lang w:val="bg-BG"/>
        </w:rPr>
      </w:pPr>
    </w:p>
    <w:p w:rsidR="008F2B12" w:rsidRDefault="008F2B12" w:rsidP="008F2B1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665492" cy="3490490"/>
            <wp:effectExtent l="19050" t="0" r="1758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92" cy="349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12" w:rsidRDefault="008F2B12" w:rsidP="008F2B12">
      <w:pPr>
        <w:pStyle w:val="af1"/>
        <w:jc w:val="center"/>
        <w:rPr>
          <w:lang w:val="bg-BG"/>
        </w:rPr>
      </w:pPr>
      <w:r w:rsidRPr="008F2B12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</w:t>
        </w:r>
      </w:fldSimple>
    </w:p>
    <w:p w:rsidR="008F2B12" w:rsidRDefault="008F2B12" w:rsidP="008F2B12">
      <w:pPr>
        <w:rPr>
          <w:lang w:val="bg-BG"/>
        </w:rPr>
      </w:pPr>
    </w:p>
    <w:p w:rsidR="008F2B12" w:rsidRDefault="008F2B12" w:rsidP="008F2B12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8F2B12" w:rsidTr="008F2B12">
        <w:tc>
          <w:tcPr>
            <w:tcW w:w="4750" w:type="dxa"/>
          </w:tcPr>
          <w:p w:rsidR="008F2B12" w:rsidRDefault="008F2B12" w:rsidP="008F2B12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Промяна на парола</w:t>
            </w:r>
          </w:p>
        </w:tc>
        <w:tc>
          <w:tcPr>
            <w:tcW w:w="4750" w:type="dxa"/>
          </w:tcPr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8F2B12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системата и желае да промени данните в профила си.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меню "Моя профил";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падащо меню;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"Лични данни";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Извежда падащо меню;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"Промяна на парола";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Визуализира форма за редактиране на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текущата си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9.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8F2B12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грешна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10.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8F2B12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&gt;&gt;Въвеждане на новата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11.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"Успешна промяна на паролата";</w:t>
            </w:r>
          </w:p>
          <w:p w:rsidR="008F2B12" w:rsidRDefault="008F2B12" w:rsidP="008F2B12">
            <w:pPr>
              <w:rPr>
                <w:lang w:val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12. Край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8F2B12" w:rsidTr="008F2B12">
        <w:tc>
          <w:tcPr>
            <w:tcW w:w="4750" w:type="dxa"/>
          </w:tcPr>
          <w:p w:rsidR="008F2B12" w:rsidRDefault="008F2B12" w:rsidP="008F2B12">
            <w:pPr>
              <w:rPr>
                <w:lang w:val="bg-BG"/>
              </w:rPr>
            </w:pPr>
            <w:r>
              <w:rPr>
                <w:lang w:val="bg-BG"/>
              </w:rPr>
              <w:t>Обработка на грешна парола</w:t>
            </w:r>
          </w:p>
        </w:tc>
        <w:tc>
          <w:tcPr>
            <w:tcW w:w="4750" w:type="dxa"/>
          </w:tcPr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8F2B12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въвел грешна парола.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грешна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Отправя запитване към потребителя "Желаете ли да опитате отново", ако избере "Не", продължи към "Край";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"Да";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Връща потребителя стъпка назад да въведе отново паролата си;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5. ФЛ: 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Въвежда текущата си парола отново;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 валидна ли е паролата;</w:t>
            </w:r>
          </w:p>
          <w:p w:rsidR="008F2B12" w:rsidRDefault="008F2B12" w:rsidP="008F2B12">
            <w:pPr>
              <w:rPr>
                <w:lang w:val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Край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8F2B12" w:rsidTr="008F2B12">
        <w:tc>
          <w:tcPr>
            <w:tcW w:w="4750" w:type="dxa"/>
          </w:tcPr>
          <w:p w:rsidR="008F2B12" w:rsidRDefault="008F2B12" w:rsidP="008F2B12">
            <w:pPr>
              <w:rPr>
                <w:lang w:val="bg-BG"/>
              </w:rPr>
            </w:pPr>
            <w:r>
              <w:rPr>
                <w:lang w:val="bg-BG"/>
              </w:rPr>
              <w:t>Въвеждане на новата парола</w:t>
            </w:r>
          </w:p>
        </w:tc>
        <w:tc>
          <w:tcPr>
            <w:tcW w:w="4750" w:type="dxa"/>
          </w:tcPr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8F2B12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въвел верни данни.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форма за въвеждане на новата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новата си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8F2B12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невалидна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8F2B12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промените в базата данни;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  <w:p w:rsidR="008F2B12" w:rsidRDefault="008F2B12" w:rsidP="008F2B12">
            <w:pPr>
              <w:rPr>
                <w:lang w:val="bg-BG"/>
              </w:rPr>
            </w:pPr>
          </w:p>
        </w:tc>
      </w:tr>
      <w:tr w:rsidR="008F2B12" w:rsidTr="008F2B12">
        <w:tc>
          <w:tcPr>
            <w:tcW w:w="4750" w:type="dxa"/>
          </w:tcPr>
          <w:p w:rsidR="008F2B12" w:rsidRDefault="008F2B12" w:rsidP="008F2B12">
            <w:pPr>
              <w:rPr>
                <w:lang w:val="bg-BG"/>
              </w:rPr>
            </w:pPr>
            <w:r>
              <w:rPr>
                <w:lang w:val="bg-BG"/>
              </w:rPr>
              <w:t>Обработка на невалидна парола</w:t>
            </w:r>
          </w:p>
        </w:tc>
        <w:tc>
          <w:tcPr>
            <w:tcW w:w="4750" w:type="dxa"/>
          </w:tcPr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8F2B12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Въведената парола не отговаря на изискванията.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нарушение на изискванията относно паролата(да е минимум 8 символа с две 2 главни букви и една цифра);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Отправя запитване към потребителя "Ще опитате ли отново?". Ако потребителят избере "Не", продължи към "Край";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да опита отново;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lastRenderedPageBreak/>
              <w:t>4. Система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Връща потребителя стъпка назад да въведе нова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нова парола;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ФЛ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8F2B12" w:rsidRPr="008F2B12" w:rsidRDefault="008F2B12" w:rsidP="008F2B1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: Проверяв</w:t>
            </w:r>
            <w:r w:rsidRPr="008F2B12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а паролата отново;</w:t>
            </w:r>
          </w:p>
          <w:p w:rsidR="008F2B12" w:rsidRDefault="008F2B12" w:rsidP="008F2B12">
            <w:pPr>
              <w:rPr>
                <w:lang w:val="bg-BG"/>
              </w:rPr>
            </w:pPr>
            <w:r w:rsidRPr="008F2B12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Край</w:t>
            </w:r>
            <w:r w:rsidRPr="008F2B12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8F2B12" w:rsidRDefault="008F2B12" w:rsidP="008F2B12">
      <w:pPr>
        <w:rPr>
          <w:lang w:val="bg-BG"/>
        </w:rPr>
      </w:pPr>
    </w:p>
    <w:p w:rsidR="00743083" w:rsidRDefault="00743083" w:rsidP="00743083">
      <w:pPr>
        <w:pStyle w:val="2"/>
        <w:rPr>
          <w:lang w:val="bg-BG"/>
        </w:rPr>
      </w:pPr>
      <w:bookmarkStart w:id="10" w:name="_Toc392776422"/>
      <w:r>
        <w:t xml:space="preserve">Use Case </w:t>
      </w:r>
      <w:r>
        <w:rPr>
          <w:lang w:val="bg-BG"/>
        </w:rPr>
        <w:t>диаграма „Блокиране на потребител”</w:t>
      </w:r>
      <w:bookmarkEnd w:id="10"/>
    </w:p>
    <w:p w:rsidR="00743083" w:rsidRDefault="00743083" w:rsidP="00743083">
      <w:pPr>
        <w:rPr>
          <w:lang w:val="bg-BG"/>
        </w:rPr>
      </w:pPr>
    </w:p>
    <w:p w:rsidR="00743083" w:rsidRDefault="00743083" w:rsidP="0074308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69473" cy="1900232"/>
            <wp:effectExtent l="19050" t="0" r="7327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4" cy="190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083" w:rsidRDefault="00743083" w:rsidP="00743083">
      <w:pPr>
        <w:pStyle w:val="af1"/>
        <w:jc w:val="center"/>
        <w:rPr>
          <w:lang w:val="bg-BG"/>
        </w:rPr>
      </w:pPr>
      <w:r w:rsidRPr="0074308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</w:t>
        </w:r>
      </w:fldSimple>
    </w:p>
    <w:p w:rsidR="00743083" w:rsidRDefault="00743083" w:rsidP="0074308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743083" w:rsidTr="00743083">
        <w:tc>
          <w:tcPr>
            <w:tcW w:w="4750" w:type="dxa"/>
          </w:tcPr>
          <w:p w:rsidR="00743083" w:rsidRDefault="00743083" w:rsidP="00743083">
            <w:pPr>
              <w:rPr>
                <w:lang w:val="bg-BG"/>
              </w:rPr>
            </w:pPr>
            <w:r>
              <w:rPr>
                <w:lang w:val="bg-BG"/>
              </w:rPr>
              <w:t>Преустановяване на потребител</w:t>
            </w:r>
          </w:p>
        </w:tc>
        <w:tc>
          <w:tcPr>
            <w:tcW w:w="4750" w:type="dxa"/>
          </w:tcPr>
          <w:p w:rsidR="00743083" w:rsidRPr="00743083" w:rsidRDefault="00743083" w:rsidP="0074308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Уведомява системния администратор за потребител нарушил "Общите условия";</w:t>
            </w:r>
          </w:p>
          <w:p w:rsidR="00743083" w:rsidRPr="00743083" w:rsidRDefault="00743083" w:rsidP="0074308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Системен администратор: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заявка към системата за преустановяване на профила на въпросния потребител;</w:t>
            </w:r>
          </w:p>
          <w:p w:rsidR="00743083" w:rsidRPr="00743083" w:rsidRDefault="00743083" w:rsidP="0074308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3. Система: 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Променя профила на потребителя от "Активен" на "Преустановен";</w:t>
            </w:r>
          </w:p>
          <w:p w:rsidR="00743083" w:rsidRPr="00743083" w:rsidRDefault="00743083" w:rsidP="0074308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на потребителя (на електронния му адрес) "Проф</w:t>
            </w:r>
            <w:r w:rsid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илът Ви в електронен магазин "</w:t>
            </w:r>
            <w:r w:rsidR="000823E6"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BB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ay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" е закрит, поради нарушение в "Условията / Правилата". Ако е възникнало недоразумение пишете ни на електронен адрес: ... .";</w:t>
            </w:r>
          </w:p>
          <w:p w:rsidR="00743083" w:rsidRPr="00743083" w:rsidRDefault="00743083" w:rsidP="0074308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74308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промените в базата данни;</w:t>
            </w:r>
          </w:p>
          <w:p w:rsidR="00743083" w:rsidRDefault="00743083" w:rsidP="00743083">
            <w:pPr>
              <w:rPr>
                <w:lang w:val="bg-BG"/>
              </w:rPr>
            </w:pPr>
            <w:r w:rsidRPr="0074308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</w:tbl>
    <w:p w:rsidR="00743083" w:rsidRDefault="00743083" w:rsidP="00743083">
      <w:pPr>
        <w:rPr>
          <w:lang w:val="bg-BG"/>
        </w:rPr>
      </w:pPr>
    </w:p>
    <w:p w:rsidR="00517E18" w:rsidRPr="00517E18" w:rsidRDefault="00517E18" w:rsidP="00743083">
      <w:pPr>
        <w:rPr>
          <w:lang w:val="bg-BG"/>
        </w:rPr>
      </w:pPr>
    </w:p>
    <w:p w:rsidR="000823E6" w:rsidRDefault="000823E6" w:rsidP="00EE5858">
      <w:pPr>
        <w:pStyle w:val="2"/>
        <w:rPr>
          <w:lang w:val="bg-BG"/>
        </w:rPr>
      </w:pPr>
      <w:bookmarkStart w:id="11" w:name="_Toc392776423"/>
      <w:r>
        <w:t xml:space="preserve">Use Case </w:t>
      </w:r>
      <w:r>
        <w:rPr>
          <w:lang w:val="bg-BG"/>
        </w:rPr>
        <w:t>диаграма „Изтриване на профил</w:t>
      </w:r>
      <w:r w:rsidR="00517E18">
        <w:rPr>
          <w:lang w:val="bg-BG"/>
        </w:rPr>
        <w:t>”</w:t>
      </w:r>
      <w:bookmarkEnd w:id="11"/>
    </w:p>
    <w:p w:rsidR="00EE5858" w:rsidRDefault="00EE5858" w:rsidP="00EE5858">
      <w:pPr>
        <w:rPr>
          <w:lang w:val="bg-BG"/>
        </w:rPr>
      </w:pPr>
    </w:p>
    <w:p w:rsidR="00EE5858" w:rsidRPr="00EE5858" w:rsidRDefault="00EE5858" w:rsidP="00EE5858">
      <w:pPr>
        <w:jc w:val="center"/>
        <w:rPr>
          <w:lang w:val="bg-BG"/>
        </w:rPr>
      </w:pPr>
      <w:r w:rsidRPr="00EE5858">
        <w:rPr>
          <w:noProof/>
          <w:lang w:val="bg-BG" w:eastAsia="bg-BG"/>
        </w:rPr>
        <w:lastRenderedPageBreak/>
        <w:drawing>
          <wp:inline distT="0" distB="0" distL="0" distR="0">
            <wp:extent cx="4327867" cy="3037442"/>
            <wp:effectExtent l="19050" t="0" r="0" b="0"/>
            <wp:docPr id="3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64" cy="303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E6" w:rsidRDefault="000823E6" w:rsidP="000823E6">
      <w:pPr>
        <w:pStyle w:val="af1"/>
        <w:jc w:val="center"/>
        <w:rPr>
          <w:lang w:val="bg-BG"/>
        </w:rPr>
      </w:pPr>
      <w:r w:rsidRPr="000823E6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7</w:t>
        </w:r>
      </w:fldSimple>
    </w:p>
    <w:p w:rsidR="00517E18" w:rsidRPr="00517E18" w:rsidRDefault="00517E18" w:rsidP="00517E18">
      <w:pPr>
        <w:rPr>
          <w:lang w:val="bg-BG"/>
        </w:rPr>
      </w:pPr>
    </w:p>
    <w:p w:rsidR="000823E6" w:rsidRDefault="000823E6" w:rsidP="000823E6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0823E6" w:rsidTr="000823E6">
        <w:tc>
          <w:tcPr>
            <w:tcW w:w="4750" w:type="dxa"/>
          </w:tcPr>
          <w:p w:rsidR="000823E6" w:rsidRDefault="000823E6" w:rsidP="000823E6">
            <w:pPr>
              <w:rPr>
                <w:lang w:val="bg-BG"/>
              </w:rPr>
            </w:pPr>
            <w:r>
              <w:rPr>
                <w:lang w:val="bg-BG"/>
              </w:rPr>
              <w:t>Заявка за изтриване на профил</w:t>
            </w:r>
          </w:p>
        </w:tc>
        <w:tc>
          <w:tcPr>
            <w:tcW w:w="4750" w:type="dxa"/>
          </w:tcPr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профила си и желае да го закрие.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ФЛ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меню "Моя профил";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падащо меню след "Моя профил";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"Лични данни";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Система: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Визуализира нова страница с личните данни на потребителя;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5. ФЛ: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Избира бутона "Изтрий профил";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нова страница с поле, в което потребителя да въведе текущата си парола;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ФЛ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текущата си парола;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ФЛ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Натиска бутона "ОК";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9.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грешна парола;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10.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Проверява за активни поръчки;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11.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невалидна заявка за изтриване;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Променя статуса на профила от "Активен" на "Преустановен";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13.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"Успешно изтрит профил";</w:t>
            </w:r>
          </w:p>
          <w:p w:rsidR="000823E6" w:rsidRDefault="000823E6" w:rsidP="000823E6">
            <w:pPr>
              <w:rPr>
                <w:lang w:val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14. Край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0823E6" w:rsidTr="000823E6">
        <w:tc>
          <w:tcPr>
            <w:tcW w:w="4750" w:type="dxa"/>
          </w:tcPr>
          <w:p w:rsidR="000823E6" w:rsidRDefault="000823E6" w:rsidP="000823E6">
            <w:pPr>
              <w:rPr>
                <w:lang w:val="bg-BG"/>
              </w:rPr>
            </w:pPr>
            <w:r>
              <w:rPr>
                <w:lang w:val="bg-BG"/>
              </w:rPr>
              <w:t>Обработка на невалидна заявка за изтриване</w:t>
            </w:r>
          </w:p>
        </w:tc>
        <w:tc>
          <w:tcPr>
            <w:tcW w:w="4750" w:type="dxa"/>
          </w:tcPr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има активни поръчки и профилът не може да бъде закрит.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Прекратява процеса по закриване на профила;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"Не може да си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lastRenderedPageBreak/>
              <w:t xml:space="preserve">закриете профила докато имате активни поръчки"; </w:t>
            </w:r>
          </w:p>
          <w:p w:rsidR="000823E6" w:rsidRDefault="000823E6" w:rsidP="000823E6">
            <w:pPr>
              <w:rPr>
                <w:lang w:val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Край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0823E6" w:rsidRDefault="000823E6" w:rsidP="000823E6">
      <w:pPr>
        <w:rPr>
          <w:lang w:val="bg-BG"/>
        </w:rPr>
      </w:pPr>
    </w:p>
    <w:p w:rsidR="000823E6" w:rsidRDefault="000823E6" w:rsidP="000823E6">
      <w:pPr>
        <w:pStyle w:val="2"/>
        <w:rPr>
          <w:lang w:val="bg-BG"/>
        </w:rPr>
      </w:pPr>
      <w:bookmarkStart w:id="12" w:name="_Toc392776424"/>
      <w:r>
        <w:t xml:space="preserve">Use Case </w:t>
      </w:r>
      <w:r>
        <w:rPr>
          <w:lang w:val="bg-BG"/>
        </w:rPr>
        <w:t>диаграма „Публикуване на обява”</w:t>
      </w:r>
      <w:bookmarkEnd w:id="12"/>
    </w:p>
    <w:p w:rsidR="000823E6" w:rsidRDefault="000823E6" w:rsidP="000823E6">
      <w:pPr>
        <w:rPr>
          <w:lang w:val="bg-BG"/>
        </w:rPr>
      </w:pPr>
    </w:p>
    <w:p w:rsidR="000823E6" w:rsidRDefault="000823E6" w:rsidP="000823E6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28236" cy="3139848"/>
            <wp:effectExtent l="19050" t="0" r="5664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96" cy="31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E6" w:rsidRDefault="000823E6" w:rsidP="000823E6">
      <w:pPr>
        <w:pStyle w:val="af1"/>
        <w:jc w:val="center"/>
        <w:rPr>
          <w:lang w:val="bg-BG"/>
        </w:rPr>
      </w:pPr>
      <w:r w:rsidRPr="000823E6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8</w:t>
        </w:r>
      </w:fldSimple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0823E6" w:rsidTr="000823E6">
        <w:tc>
          <w:tcPr>
            <w:tcW w:w="4750" w:type="dxa"/>
          </w:tcPr>
          <w:p w:rsidR="000823E6" w:rsidRDefault="000823E6" w:rsidP="000823E6">
            <w:pPr>
              <w:rPr>
                <w:lang w:val="bg-BG"/>
              </w:rPr>
            </w:pPr>
            <w:r>
              <w:rPr>
                <w:lang w:val="bg-BG"/>
              </w:rPr>
              <w:t>Въвеждане на информация за обявата</w:t>
            </w:r>
          </w:p>
        </w:tc>
        <w:tc>
          <w:tcPr>
            <w:tcW w:w="4750" w:type="dxa"/>
          </w:tcPr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профила си и желае да публикува обява.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менюто "Моя профил";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падащо меню;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Избира подменюто "Обяви";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 с всички собствени регистрирани обяви с възможност за редакция, изтриване или добавяне на нова;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"Добавяне на нова обява";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форма, в която потребителя да въведе данни;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 за обявата и избира типа (търг или директна продажба) Ако е избрано търг продължи по </w:t>
            </w: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</w:t>
            </w:r>
            <w:r w:rsid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9. ФЛ / Publisher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Избраният тип е директна продажба - натиска бутона "ОК";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10. Система: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Проверява информацията. Ако всичко е коректно продължи към стъпка </w:t>
            </w: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12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11. Система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за некоректна информация в обявата;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обявата в базата данни;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13. Край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</w:pPr>
          </w:p>
          <w:p w:rsidR="000823E6" w:rsidRPr="000823E6" w:rsidRDefault="003F246F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lastRenderedPageBreak/>
              <w:t>А3</w:t>
            </w:r>
            <w:r w:rsidR="000823E6"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. - </w:t>
            </w:r>
            <w:r w:rsidR="000823E6"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Избран е търг;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Визуализират се допълнителни полета;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ФЛ / Publisher:</w:t>
            </w:r>
            <w:r w:rsidRPr="000823E6">
              <w:rPr>
                <w:rFonts w:ascii="Segoe UI" w:hAnsi="Segoe UI" w:cs="Segoe UI"/>
                <w:b/>
                <w:bCs/>
                <w:sz w:val="18"/>
                <w:szCs w:val="18"/>
                <w:lang w:val="bg-BG" w:eastAsia="bg-BG"/>
              </w:rPr>
              <w:t xml:space="preserve">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Попълва в съответните полета нужните дан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н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 / Publisher: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за некоректна информация на обявата/търга;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0823E6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обявата/търг в базата данни;</w:t>
            </w:r>
          </w:p>
          <w:p w:rsidR="000823E6" w:rsidRDefault="000823E6" w:rsidP="000823E6">
            <w:pPr>
              <w:rPr>
                <w:lang w:val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  <w:tr w:rsidR="000823E6" w:rsidTr="000823E6">
        <w:tc>
          <w:tcPr>
            <w:tcW w:w="4750" w:type="dxa"/>
          </w:tcPr>
          <w:p w:rsidR="000823E6" w:rsidRDefault="000823E6" w:rsidP="000823E6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Проверка за некоректна информация на обявата/търга</w:t>
            </w:r>
          </w:p>
        </w:tc>
        <w:tc>
          <w:tcPr>
            <w:tcW w:w="4750" w:type="dxa"/>
          </w:tcPr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0823E6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въвел некоректни данни.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"Некоректни или липсващи данни";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Отправя запитване към потребителя "Ще коригирате ли?", ако избере "Не" продължи към "Край";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"Да, ще коригирам";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формата за въвеждане на данни, като само некоректните полета се изчистват;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Коригира данните;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ФЛ / Publisher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 xml:space="preserve">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Натиска бутона "ОК";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Система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Проверява данните отново;</w:t>
            </w:r>
          </w:p>
          <w:p w:rsidR="000823E6" w:rsidRDefault="000823E6" w:rsidP="000823E6">
            <w:pPr>
              <w:rPr>
                <w:lang w:val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8. Край</w:t>
            </w:r>
            <w:r w:rsidRPr="000823E6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0823E6" w:rsidTr="000823E6">
        <w:tc>
          <w:tcPr>
            <w:tcW w:w="4750" w:type="dxa"/>
          </w:tcPr>
          <w:p w:rsidR="000823E6" w:rsidRDefault="000823E6" w:rsidP="000823E6">
            <w:pPr>
              <w:rPr>
                <w:lang w:val="bg-BG"/>
              </w:rPr>
            </w:pPr>
            <w:r>
              <w:rPr>
                <w:lang w:val="bg-BG"/>
              </w:rPr>
              <w:t>Запис на обявата в базата данни</w:t>
            </w:r>
          </w:p>
        </w:tc>
        <w:tc>
          <w:tcPr>
            <w:tcW w:w="4750" w:type="dxa"/>
          </w:tcPr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Система: 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Записва новата обява в базата данни;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успешно публикувана обява;</w:t>
            </w:r>
          </w:p>
          <w:p w:rsidR="000823E6" w:rsidRPr="000823E6" w:rsidRDefault="000823E6" w:rsidP="000823E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0823E6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Стартиране на таймер за продължителност на обявата;</w:t>
            </w:r>
          </w:p>
          <w:p w:rsidR="000823E6" w:rsidRDefault="000823E6" w:rsidP="000823E6">
            <w:pPr>
              <w:rPr>
                <w:lang w:val="bg-BG"/>
              </w:rPr>
            </w:pPr>
            <w:r w:rsidRPr="000823E6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Край.</w:t>
            </w:r>
          </w:p>
        </w:tc>
      </w:tr>
    </w:tbl>
    <w:p w:rsidR="000823E6" w:rsidRDefault="000823E6" w:rsidP="000823E6">
      <w:pPr>
        <w:rPr>
          <w:lang w:val="bg-BG"/>
        </w:rPr>
      </w:pPr>
    </w:p>
    <w:p w:rsidR="006428ED" w:rsidRDefault="006428ED" w:rsidP="006428ED">
      <w:pPr>
        <w:pStyle w:val="2"/>
        <w:rPr>
          <w:lang w:val="bg-BG"/>
        </w:rPr>
      </w:pPr>
      <w:bookmarkStart w:id="13" w:name="_Toc392776425"/>
      <w:r>
        <w:t xml:space="preserve">Use Case </w:t>
      </w:r>
      <w:r>
        <w:rPr>
          <w:lang w:val="bg-BG"/>
        </w:rPr>
        <w:t>диаграма „Редактиране на обява”</w:t>
      </w:r>
      <w:bookmarkEnd w:id="13"/>
    </w:p>
    <w:p w:rsidR="006428ED" w:rsidRDefault="006428ED" w:rsidP="006428ED">
      <w:pPr>
        <w:rPr>
          <w:lang w:val="bg-BG"/>
        </w:rPr>
      </w:pPr>
    </w:p>
    <w:p w:rsidR="00197279" w:rsidRDefault="006428ED" w:rsidP="00197279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96647" cy="3635564"/>
            <wp:effectExtent l="19050" t="0" r="8753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23" cy="36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8ED" w:rsidRDefault="00197279" w:rsidP="00197279">
      <w:pPr>
        <w:pStyle w:val="af1"/>
        <w:jc w:val="center"/>
        <w:rPr>
          <w:lang w:val="bg-BG"/>
        </w:rPr>
      </w:pPr>
      <w:r w:rsidRPr="00197279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9</w:t>
        </w:r>
      </w:fldSimple>
    </w:p>
    <w:p w:rsidR="00197279" w:rsidRDefault="00197279" w:rsidP="00197279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197279" w:rsidTr="00197279">
        <w:tc>
          <w:tcPr>
            <w:tcW w:w="4750" w:type="dxa"/>
          </w:tcPr>
          <w:p w:rsidR="00197279" w:rsidRDefault="00197279" w:rsidP="00197279">
            <w:pPr>
              <w:rPr>
                <w:lang w:val="bg-BG"/>
              </w:rPr>
            </w:pPr>
            <w:r>
              <w:rPr>
                <w:lang w:val="bg-BG"/>
              </w:rPr>
              <w:t>Промяна данните на обявата/търга</w:t>
            </w:r>
          </w:p>
        </w:tc>
        <w:tc>
          <w:tcPr>
            <w:tcW w:w="4750" w:type="dxa"/>
          </w:tcPr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профила в меню Обяви и желае да коригира своя обява/търг.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ФЛ / Publisher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 "Редактиране" срещу обявата, която иска да коригира;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Система: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форма, която съдържа всички нужни полета с текущата информация за обявата/търга;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ФЛ / Publisher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Редактира информацията в полетата;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ФЛ / Publisher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5.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Проверява информацията за търга. Ако всичко е коректно продължи към стъпка </w:t>
            </w: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7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6. Система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197279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за некоректна информация на обявата/търга;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7. Система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197279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&gt;&gt;Запис на промените в базата данни;</w:t>
            </w:r>
          </w:p>
          <w:p w:rsidR="00197279" w:rsidRDefault="00197279" w:rsidP="00197279">
            <w:pPr>
              <w:rPr>
                <w:lang w:val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8. Край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pStyle w:val="2"/>
        <w:rPr>
          <w:lang w:val="bg-BG"/>
        </w:rPr>
      </w:pPr>
      <w:bookmarkStart w:id="14" w:name="_Toc392776426"/>
      <w:r>
        <w:t xml:space="preserve">Use Case </w:t>
      </w:r>
      <w:r>
        <w:rPr>
          <w:lang w:val="bg-BG"/>
        </w:rPr>
        <w:t>диаграма „Прекратяване на обява по искане на потребител”</w:t>
      </w:r>
      <w:bookmarkEnd w:id="14"/>
    </w:p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327307" cy="2466993"/>
            <wp:effectExtent l="19050" t="0" r="6693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48" cy="246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79" w:rsidRDefault="00197279" w:rsidP="00197279">
      <w:pPr>
        <w:pStyle w:val="af1"/>
        <w:jc w:val="center"/>
        <w:rPr>
          <w:lang w:val="bg-BG"/>
        </w:rPr>
      </w:pPr>
      <w:r>
        <w:rPr>
          <w:lang w:val="bg-BG"/>
        </w:rPr>
        <w:t>Ф</w:t>
      </w:r>
      <w:r w:rsidRPr="00197279">
        <w:rPr>
          <w:lang w:val="bg-BG"/>
        </w:rPr>
        <w:t>игура</w:t>
      </w:r>
      <w:r>
        <w:t xml:space="preserve"> </w:t>
      </w:r>
      <w:fldSimple w:instr=" SEQ фигура \* ARABIC ">
        <w:r w:rsidR="00CC7251">
          <w:rPr>
            <w:noProof/>
          </w:rPr>
          <w:t>10</w:t>
        </w:r>
      </w:fldSimple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197279" w:rsidTr="00197279">
        <w:tc>
          <w:tcPr>
            <w:tcW w:w="4750" w:type="dxa"/>
          </w:tcPr>
          <w:p w:rsidR="00197279" w:rsidRDefault="00197279" w:rsidP="00197279">
            <w:pPr>
              <w:rPr>
                <w:lang w:val="bg-BG"/>
              </w:rPr>
            </w:pPr>
            <w:r>
              <w:rPr>
                <w:lang w:val="bg-BG"/>
              </w:rPr>
              <w:t>Прекратяване на обява/търг</w:t>
            </w:r>
          </w:p>
        </w:tc>
        <w:tc>
          <w:tcPr>
            <w:tcW w:w="4750" w:type="dxa"/>
          </w:tcPr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профила си в меню Обяви и желае да изтрие своя обява или търг.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ФЛ / </w:t>
            </w: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eastAsia="bg-BG"/>
              </w:rPr>
              <w:t>Master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ут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он "Изтриване" срещу обявата, която иска да изтрие;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Система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Маркира обявата като изтрита;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Система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197279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 Запис на промените в базата данни;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Система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"Успешно изтрита обява/търг";</w:t>
            </w:r>
          </w:p>
          <w:p w:rsidR="00197279" w:rsidRDefault="00197279" w:rsidP="00197279">
            <w:pPr>
              <w:rPr>
                <w:lang w:val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5. Край</w:t>
            </w:r>
            <w:r w:rsidRPr="00197279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pStyle w:val="2"/>
        <w:rPr>
          <w:lang w:val="bg-BG"/>
        </w:rPr>
      </w:pPr>
      <w:bookmarkStart w:id="15" w:name="_Toc392776427"/>
      <w:r>
        <w:t xml:space="preserve">Use Case </w:t>
      </w:r>
      <w:r>
        <w:rPr>
          <w:lang w:val="bg-BG"/>
        </w:rPr>
        <w:t>диаграма „Прекратяване на обява поради изтичане на времето”</w:t>
      </w:r>
      <w:bookmarkEnd w:id="15"/>
    </w:p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36818" cy="2438400"/>
            <wp:effectExtent l="19050" t="0" r="1882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596" cy="243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79" w:rsidRDefault="00197279" w:rsidP="00197279">
      <w:pPr>
        <w:pStyle w:val="af1"/>
        <w:jc w:val="center"/>
        <w:rPr>
          <w:lang w:val="bg-BG"/>
        </w:rPr>
      </w:pPr>
      <w:r w:rsidRPr="00197279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11</w:t>
        </w:r>
      </w:fldSimple>
    </w:p>
    <w:p w:rsidR="00197279" w:rsidRDefault="00197279" w:rsidP="00197279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197279" w:rsidTr="00197279">
        <w:tc>
          <w:tcPr>
            <w:tcW w:w="4750" w:type="dxa"/>
          </w:tcPr>
          <w:p w:rsidR="00197279" w:rsidRDefault="00197279" w:rsidP="00197279">
            <w:pPr>
              <w:rPr>
                <w:lang w:val="bg-BG"/>
              </w:rPr>
            </w:pPr>
            <w:r>
              <w:rPr>
                <w:lang w:val="bg-BG"/>
              </w:rPr>
              <w:t>Проверка за изтекло време на обява/търг</w:t>
            </w:r>
          </w:p>
        </w:tc>
        <w:tc>
          <w:tcPr>
            <w:tcW w:w="4750" w:type="dxa"/>
          </w:tcPr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Действието се извърша върху публикувани обяви;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Проверка за изтекл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 време на обява. Ако не е изте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к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л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 времето, продължи към "Край";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2.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Маркиране на обявата за изтрита;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Уведомяване на собственика на обявата за изтекло време;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197279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 Запис на промените в базата данни;</w:t>
            </w:r>
          </w:p>
          <w:p w:rsidR="00197279" w:rsidRDefault="00197279" w:rsidP="00197279">
            <w:pPr>
              <w:rPr>
                <w:lang w:val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</w:t>
            </w:r>
            <w:r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pStyle w:val="2"/>
        <w:rPr>
          <w:lang w:val="bg-BG"/>
        </w:rPr>
      </w:pPr>
      <w:bookmarkStart w:id="16" w:name="_Toc392776428"/>
      <w:r>
        <w:t xml:space="preserve">Use Case </w:t>
      </w:r>
      <w:r>
        <w:rPr>
          <w:lang w:val="bg-BG"/>
        </w:rPr>
        <w:t>диаграма „Прекратяване на обява поради продажба”</w:t>
      </w:r>
      <w:bookmarkEnd w:id="16"/>
    </w:p>
    <w:p w:rsidR="00197279" w:rsidRDefault="00197279" w:rsidP="00197279">
      <w:pPr>
        <w:rPr>
          <w:lang w:val="bg-BG"/>
        </w:rPr>
      </w:pPr>
    </w:p>
    <w:p w:rsidR="00197279" w:rsidRDefault="00197279" w:rsidP="00197279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02377" cy="1334847"/>
            <wp:effectExtent l="19050" t="0" r="7723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96" cy="133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79" w:rsidRDefault="00197279" w:rsidP="00197279">
      <w:pPr>
        <w:pStyle w:val="af1"/>
        <w:jc w:val="center"/>
        <w:rPr>
          <w:lang w:val="bg-BG"/>
        </w:rPr>
      </w:pPr>
      <w:r>
        <w:rPr>
          <w:lang w:val="bg-BG"/>
        </w:rPr>
        <w:t>Ф</w:t>
      </w:r>
      <w:r w:rsidRPr="00197279">
        <w:rPr>
          <w:lang w:val="bg-BG"/>
        </w:rPr>
        <w:t>игура</w:t>
      </w:r>
      <w:r>
        <w:t xml:space="preserve"> </w:t>
      </w:r>
      <w:fldSimple w:instr=" SEQ фигура \* ARABIC ">
        <w:r w:rsidR="00CC7251">
          <w:rPr>
            <w:noProof/>
          </w:rPr>
          <w:t>12</w:t>
        </w:r>
      </w:fldSimple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197279" w:rsidTr="00197279">
        <w:tc>
          <w:tcPr>
            <w:tcW w:w="4750" w:type="dxa"/>
          </w:tcPr>
          <w:p w:rsidR="00197279" w:rsidRDefault="00197279" w:rsidP="00197279">
            <w:pPr>
              <w:rPr>
                <w:lang w:val="bg-BG"/>
              </w:rPr>
            </w:pPr>
            <w:r>
              <w:rPr>
                <w:lang w:val="bg-BG"/>
              </w:rPr>
              <w:t>Обява</w:t>
            </w:r>
          </w:p>
        </w:tc>
        <w:tc>
          <w:tcPr>
            <w:tcW w:w="4750" w:type="dxa"/>
          </w:tcPr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влязъл в профила си.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Потребител: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обявата, която желае да закупи и натиска бутон "Поръчай";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sz w:val="18"/>
                <w:szCs w:val="18"/>
                <w:lang w:val="bg-BG" w:eastAsia="bg-BG"/>
              </w:rPr>
              <w:t>2. Изпълнява се процесът "</w:t>
            </w:r>
            <w:r w:rsidRPr="00197279">
              <w:rPr>
                <w:rFonts w:ascii="Segoe UI" w:hAnsi="Segoe UI" w:cs="Segoe UI"/>
                <w:b/>
                <w:bCs/>
                <w:sz w:val="18"/>
                <w:szCs w:val="18"/>
                <w:lang w:eastAsia="bg-BG"/>
              </w:rPr>
              <w:t>Use Case</w:t>
            </w:r>
            <w:r w:rsidRPr="00197279">
              <w:rPr>
                <w:rFonts w:ascii="Segoe UI" w:hAnsi="Segoe UI" w:cs="Segoe UI"/>
                <w:b/>
                <w:bCs/>
                <w:sz w:val="18"/>
                <w:szCs w:val="18"/>
                <w:lang w:val="bg-BG" w:eastAsia="bg-BG"/>
              </w:rPr>
              <w:t xml:space="preserve"> - Извършване на плащане";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Система: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извършена продажба;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3.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Премахва обявата от каталога;</w:t>
            </w:r>
          </w:p>
          <w:p w:rsidR="00197279" w:rsidRPr="00197279" w:rsidRDefault="00197279" w:rsidP="0019727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Система: </w:t>
            </w:r>
            <w:r w:rsidRPr="0019727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Обновява каталога;</w:t>
            </w:r>
          </w:p>
          <w:p w:rsidR="00197279" w:rsidRDefault="00197279" w:rsidP="00197279">
            <w:pPr>
              <w:rPr>
                <w:lang w:val="bg-BG"/>
              </w:rPr>
            </w:pPr>
            <w:r w:rsidRPr="0019727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</w:tc>
      </w:tr>
    </w:tbl>
    <w:p w:rsidR="00197279" w:rsidRDefault="00197279" w:rsidP="00197279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17" w:name="_Toc392776429"/>
      <w:r>
        <w:t xml:space="preserve">Use Case </w:t>
      </w:r>
      <w:r>
        <w:rPr>
          <w:lang w:val="bg-BG"/>
        </w:rPr>
        <w:t>диаграма „Добавяне на продукт в кошница”</w:t>
      </w:r>
      <w:bookmarkEnd w:id="17"/>
    </w:p>
    <w:p w:rsidR="00AA7193" w:rsidRDefault="00AA7193" w:rsidP="00AA7193">
      <w:pPr>
        <w:rPr>
          <w:lang w:val="bg-BG"/>
        </w:rPr>
      </w:pPr>
    </w:p>
    <w:p w:rsidR="00AA7193" w:rsidRDefault="00AA7193" w:rsidP="00AA7193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918637" cy="2429966"/>
            <wp:effectExtent l="19050" t="0" r="5663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36" cy="243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93" w:rsidRDefault="00AA7193" w:rsidP="00AA7193">
      <w:pPr>
        <w:pStyle w:val="af1"/>
        <w:jc w:val="center"/>
        <w:rPr>
          <w:lang w:val="bg-BG"/>
        </w:rPr>
      </w:pPr>
      <w:r w:rsidRPr="00AA719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13</w:t>
        </w:r>
      </w:fldSimple>
    </w:p>
    <w:p w:rsidR="00AA7193" w:rsidRDefault="00AA7193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AA7193" w:rsidTr="00AA7193">
        <w:tc>
          <w:tcPr>
            <w:tcW w:w="4750" w:type="dxa"/>
          </w:tcPr>
          <w:p w:rsidR="00AA7193" w:rsidRDefault="00AA7193" w:rsidP="00AA7193">
            <w:pPr>
              <w:rPr>
                <w:lang w:val="bg-BG"/>
              </w:rPr>
            </w:pPr>
            <w:r>
              <w:rPr>
                <w:lang w:val="bg-BG"/>
              </w:rPr>
              <w:t>Добавяне в кошница</w:t>
            </w:r>
          </w:p>
        </w:tc>
        <w:tc>
          <w:tcPr>
            <w:tcW w:w="4750" w:type="dxa"/>
          </w:tcPr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влязъл в профила си.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</w:pP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1. ФЛ / </w:t>
            </w: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Bayer</w:t>
            </w: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ФЛ / </w:t>
            </w:r>
            <w:r w:rsidRPr="00AA7193">
              <w:rPr>
                <w:rFonts w:ascii="Segoe UI" w:hAnsi="Segoe UI" w:cs="Segoe UI"/>
                <w:sz w:val="18"/>
                <w:szCs w:val="18"/>
                <w:lang w:eastAsia="bg-BG"/>
              </w:rPr>
              <w:t>Bayer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бутона "Кошница";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Добавя обявата в кошницата;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Обновява кошницата на потребителя;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Запазва промените в текущата сесия на потребителя;</w:t>
            </w:r>
          </w:p>
          <w:p w:rsidR="00AA7193" w:rsidRDefault="00AA7193" w:rsidP="00AA7193">
            <w:pPr>
              <w:rPr>
                <w:lang w:val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</w:tc>
      </w:tr>
    </w:tbl>
    <w:p w:rsidR="00AA7193" w:rsidRDefault="00AA7193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18" w:name="_Toc392776430"/>
      <w:r>
        <w:t xml:space="preserve">Use Case </w:t>
      </w:r>
      <w:r>
        <w:rPr>
          <w:lang w:val="bg-BG"/>
        </w:rPr>
        <w:t>диаграма „Избор на обява - каталог”</w:t>
      </w:r>
      <w:bookmarkEnd w:id="18"/>
    </w:p>
    <w:p w:rsidR="00AA7193" w:rsidRDefault="00AA7193" w:rsidP="00AA7193">
      <w:pPr>
        <w:rPr>
          <w:lang w:val="bg-BG"/>
        </w:rPr>
      </w:pPr>
    </w:p>
    <w:p w:rsidR="00AA7193" w:rsidRDefault="00AA7193" w:rsidP="00AA7193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144280" cy="2567236"/>
            <wp:effectExtent l="19050" t="0" r="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87" cy="256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93" w:rsidRDefault="00AA7193" w:rsidP="00AA7193">
      <w:pPr>
        <w:pStyle w:val="af1"/>
        <w:jc w:val="center"/>
        <w:rPr>
          <w:lang w:val="bg-BG"/>
        </w:rPr>
      </w:pPr>
      <w:r w:rsidRPr="00AA719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14</w:t>
        </w:r>
      </w:fldSimple>
    </w:p>
    <w:p w:rsidR="00AA7193" w:rsidRDefault="00AA7193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AA7193" w:rsidTr="00AA7193">
        <w:tc>
          <w:tcPr>
            <w:tcW w:w="4750" w:type="dxa"/>
          </w:tcPr>
          <w:p w:rsidR="00AA7193" w:rsidRDefault="00AA7193" w:rsidP="00AA7193">
            <w:pPr>
              <w:rPr>
                <w:lang w:val="bg-BG"/>
              </w:rPr>
            </w:pPr>
            <w:r>
              <w:rPr>
                <w:lang w:val="bg-BG"/>
              </w:rPr>
              <w:t>Каталог</w:t>
            </w:r>
          </w:p>
        </w:tc>
        <w:tc>
          <w:tcPr>
            <w:tcW w:w="4750" w:type="dxa"/>
          </w:tcPr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Система: 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Визуализира страница с всички категории на обяви;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Потребител: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категория;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lastRenderedPageBreak/>
              <w:t>3.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нова страница с всички обяви от избраната категория;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Потребител: 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обява. </w:t>
            </w:r>
          </w:p>
          <w:p w:rsidR="00AA7193" w:rsidRDefault="00AA7193" w:rsidP="00AA7193">
            <w:pPr>
              <w:rPr>
                <w:lang w:val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</w:tc>
      </w:tr>
    </w:tbl>
    <w:p w:rsidR="00AA7193" w:rsidRDefault="00AA7193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19" w:name="_Toc392776431"/>
      <w:r>
        <w:t xml:space="preserve">Use Case </w:t>
      </w:r>
      <w:r>
        <w:rPr>
          <w:lang w:val="bg-BG"/>
        </w:rPr>
        <w:t>диаграма „Избор на обява - търсене”</w:t>
      </w:r>
      <w:bookmarkEnd w:id="19"/>
    </w:p>
    <w:p w:rsidR="00AA7193" w:rsidRDefault="00AA7193" w:rsidP="00AA7193">
      <w:pPr>
        <w:rPr>
          <w:lang w:val="bg-BG"/>
        </w:rPr>
      </w:pPr>
    </w:p>
    <w:p w:rsidR="00AA7193" w:rsidRDefault="00AA7193" w:rsidP="00AA719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69426" cy="1931967"/>
            <wp:effectExtent l="19050" t="0" r="2574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38" cy="193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93" w:rsidRDefault="00AA7193" w:rsidP="00AA7193">
      <w:pPr>
        <w:pStyle w:val="af1"/>
        <w:jc w:val="center"/>
        <w:rPr>
          <w:lang w:val="bg-BG"/>
        </w:rPr>
      </w:pPr>
      <w:r w:rsidRPr="00AA719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15</w:t>
        </w:r>
      </w:fldSimple>
    </w:p>
    <w:p w:rsidR="00AA7193" w:rsidRDefault="00AA7193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AA7193" w:rsidTr="00AA7193">
        <w:tc>
          <w:tcPr>
            <w:tcW w:w="4750" w:type="dxa"/>
          </w:tcPr>
          <w:p w:rsidR="00AA7193" w:rsidRDefault="00AA7193" w:rsidP="00AA7193">
            <w:pPr>
              <w:rPr>
                <w:lang w:val="bg-BG"/>
              </w:rPr>
            </w:pPr>
            <w:r>
              <w:rPr>
                <w:lang w:val="bg-BG"/>
              </w:rPr>
              <w:t>Задаване на критерии за търсене</w:t>
            </w:r>
          </w:p>
        </w:tc>
        <w:tc>
          <w:tcPr>
            <w:tcW w:w="4750" w:type="dxa"/>
          </w:tcPr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Потребител: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Задава критериите за търсене;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Потребител: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бутона "Търси";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AA7193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&gt;&gt;Резултат;</w:t>
            </w:r>
          </w:p>
          <w:p w:rsidR="00AA7193" w:rsidRDefault="00AA7193" w:rsidP="00AA7193">
            <w:pPr>
              <w:rPr>
                <w:lang w:val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Край.</w:t>
            </w:r>
          </w:p>
        </w:tc>
      </w:tr>
      <w:tr w:rsidR="00AA7193" w:rsidTr="00AA7193">
        <w:tc>
          <w:tcPr>
            <w:tcW w:w="4750" w:type="dxa"/>
          </w:tcPr>
          <w:p w:rsidR="00AA7193" w:rsidRDefault="00AA7193" w:rsidP="00AA7193">
            <w:pPr>
              <w:rPr>
                <w:lang w:val="bg-BG"/>
              </w:rPr>
            </w:pPr>
            <w:r>
              <w:rPr>
                <w:lang w:val="bg-BG"/>
              </w:rPr>
              <w:t>Резултат</w:t>
            </w:r>
          </w:p>
        </w:tc>
        <w:tc>
          <w:tcPr>
            <w:tcW w:w="4750" w:type="dxa"/>
          </w:tcPr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 съществуват ли обяви  с някои от зададените критерии;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Ако съществуват такива обяви продължи напред, ако не продължи по </w:t>
            </w: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А4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Генерира списък с намерените резултати;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резултатите;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А4 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- несъществуват такива обяви.</w:t>
            </w:r>
          </w:p>
          <w:p w:rsidR="00AA7193" w:rsidRPr="00AA7193" w:rsidRDefault="00AA7193" w:rsidP="00AA719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AA7193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"Няма намерени резултати";</w:t>
            </w:r>
          </w:p>
          <w:p w:rsidR="00AA7193" w:rsidRDefault="00AA7193" w:rsidP="00AA7193">
            <w:pPr>
              <w:rPr>
                <w:lang w:val="bg-BG"/>
              </w:rPr>
            </w:pPr>
            <w:r w:rsidRPr="00AA7193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Край.</w:t>
            </w:r>
          </w:p>
        </w:tc>
      </w:tr>
    </w:tbl>
    <w:p w:rsidR="00AA7193" w:rsidRPr="00AA7193" w:rsidRDefault="00AA7193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0" w:name="_Toc392776432"/>
      <w:r>
        <w:t xml:space="preserve">Use Case </w:t>
      </w:r>
      <w:r>
        <w:rPr>
          <w:lang w:val="bg-BG"/>
        </w:rPr>
        <w:t>диаграма „Извършване на плащане”</w:t>
      </w:r>
      <w:bookmarkEnd w:id="20"/>
    </w:p>
    <w:p w:rsidR="00AA7193" w:rsidRDefault="00AA7193" w:rsidP="00AA7193">
      <w:pPr>
        <w:rPr>
          <w:lang w:val="bg-BG"/>
        </w:rPr>
      </w:pPr>
    </w:p>
    <w:p w:rsidR="002A6229" w:rsidRDefault="002A6229" w:rsidP="002A6229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74226" cy="3642176"/>
            <wp:effectExtent l="19050" t="0" r="2574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380" cy="364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29" w:rsidRDefault="002A6229" w:rsidP="002A6229">
      <w:pPr>
        <w:pStyle w:val="af1"/>
        <w:jc w:val="center"/>
        <w:rPr>
          <w:lang w:val="bg-BG"/>
        </w:rPr>
      </w:pPr>
      <w:r w:rsidRPr="002A6229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16</w:t>
        </w:r>
      </w:fldSimple>
    </w:p>
    <w:p w:rsidR="002A6229" w:rsidRDefault="002A6229" w:rsidP="002A6229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2A6229" w:rsidTr="002A6229">
        <w:tc>
          <w:tcPr>
            <w:tcW w:w="4750" w:type="dxa"/>
          </w:tcPr>
          <w:p w:rsidR="002A6229" w:rsidRDefault="002A6229" w:rsidP="002A6229">
            <w:pPr>
              <w:rPr>
                <w:lang w:val="bg-BG"/>
              </w:rPr>
            </w:pPr>
            <w:r>
              <w:rPr>
                <w:lang w:val="bg-BG"/>
              </w:rPr>
              <w:t>Плащане</w:t>
            </w:r>
          </w:p>
        </w:tc>
        <w:tc>
          <w:tcPr>
            <w:tcW w:w="4750" w:type="dxa"/>
          </w:tcPr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избрал да закупи артикул от обява.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1. ФЛ / </w:t>
            </w: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Bayer</w:t>
            </w: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продукт и натиска бутон "Поръчай";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Калкулира сумата;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сумата до "Външна система за плащане" за обработка;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2A6229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резултата от "Външна система за плащане";</w:t>
            </w:r>
          </w:p>
          <w:p w:rsidR="002A6229" w:rsidRDefault="002A6229" w:rsidP="002A6229">
            <w:pPr>
              <w:rPr>
                <w:lang w:val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</w:tc>
      </w:tr>
      <w:tr w:rsidR="002A6229" w:rsidTr="002A6229">
        <w:tc>
          <w:tcPr>
            <w:tcW w:w="4750" w:type="dxa"/>
          </w:tcPr>
          <w:p w:rsidR="002A6229" w:rsidRDefault="002A6229" w:rsidP="002A6229">
            <w:pPr>
              <w:rPr>
                <w:lang w:val="bg-BG"/>
              </w:rPr>
            </w:pPr>
            <w:r>
              <w:rPr>
                <w:lang w:val="bg-BG"/>
              </w:rPr>
              <w:t>Обработка на резултата от „Външна система за плащане”</w:t>
            </w:r>
          </w:p>
        </w:tc>
        <w:tc>
          <w:tcPr>
            <w:tcW w:w="4750" w:type="dxa"/>
          </w:tcPr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Система: 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Получава резултат от външната система;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Обработва резултата;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Ако плащането не  е извършено продължи по </w:t>
            </w: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</w:t>
            </w:r>
            <w:r w:rsidR="00AB6FDF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"Успешна покупка";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Край.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AB6FDF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5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- неуспешно плащане.</w:t>
            </w:r>
          </w:p>
          <w:p w:rsidR="002A6229" w:rsidRPr="002A6229" w:rsidRDefault="002A6229" w:rsidP="002A622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2A6229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съобщение за "Неуспешна покупка";</w:t>
            </w:r>
          </w:p>
          <w:p w:rsidR="002A6229" w:rsidRDefault="002A6229" w:rsidP="002A6229">
            <w:pPr>
              <w:rPr>
                <w:lang w:val="bg-BG"/>
              </w:rPr>
            </w:pPr>
            <w:r w:rsidRPr="002A6229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Край.</w:t>
            </w:r>
          </w:p>
        </w:tc>
      </w:tr>
    </w:tbl>
    <w:p w:rsidR="002A6229" w:rsidRDefault="002A6229" w:rsidP="002A6229">
      <w:pPr>
        <w:rPr>
          <w:lang w:val="bg-BG"/>
        </w:rPr>
      </w:pPr>
    </w:p>
    <w:p w:rsidR="0092731A" w:rsidRPr="002A6229" w:rsidRDefault="0092731A" w:rsidP="002A6229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1" w:name="_Toc392776433"/>
      <w:r>
        <w:lastRenderedPageBreak/>
        <w:t xml:space="preserve">Use Case </w:t>
      </w:r>
      <w:r>
        <w:rPr>
          <w:lang w:val="bg-BG"/>
        </w:rPr>
        <w:t>диаграма „Изтриване на продукт от кошница”</w:t>
      </w:r>
      <w:bookmarkEnd w:id="21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49080" cy="2164633"/>
            <wp:effectExtent l="1905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73" cy="216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17</w:t>
        </w:r>
      </w:fldSimple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Изтриване от кошница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да е влязъл в профила си и в своята кошница.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Потребител: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"X", който е разположен срещу обявата в кошницата;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малък прозорец с въпрос "Ще продължите ли?". Ако потребителя избере "Не", продължи към "Край";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Потребител: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 "Да";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Изтрива обявата от кошницата на потребителя;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Обновява кошницата на потребителя;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Запазва промените в текущата сесия на потребителя;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7. Край.</w:t>
            </w:r>
          </w:p>
        </w:tc>
      </w:tr>
    </w:tbl>
    <w:p w:rsidR="0092731A" w:rsidRPr="0092731A" w:rsidRDefault="0092731A" w:rsidP="0092731A">
      <w:pPr>
        <w:rPr>
          <w:lang w:val="bg-BG"/>
        </w:rPr>
      </w:pPr>
    </w:p>
    <w:p w:rsidR="0092731A" w:rsidRDefault="0092731A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2" w:name="_Toc392776434"/>
      <w:r>
        <w:t xml:space="preserve">Use Case </w:t>
      </w:r>
      <w:r>
        <w:rPr>
          <w:lang w:val="bg-BG"/>
        </w:rPr>
        <w:t>диаграма „Наддаване на търг”</w:t>
      </w:r>
      <w:bookmarkEnd w:id="22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72150" cy="2353478"/>
            <wp:effectExtent l="1905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25" cy="235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18</w:t>
        </w:r>
      </w:fldSimple>
    </w:p>
    <w:p w:rsidR="0092731A" w:rsidRDefault="0092731A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Наддаване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влязъл в профила си и е избрал търг, на който да наддава.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: Визуализира нова страница с пълните характеристики за търга и поле, в което потребителя да въведе своята сума;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2. ФЛ /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Bayer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сума в полето;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3. ФЛ /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Bayer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"ОК";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92731A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на сумата;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Проверка на сумата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Проверява дали въведената от потребителя сума е по - висока от най - високата до момента. Ако сумата не е най - високата продължи по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AB6FDF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6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Записва сумата като най - високата до момента и следващата въведена сума ще се сравнява с тази;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Край.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AB6FDF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6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 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- сумата е по - ниска от въведените до момента.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неуспешно наддаване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Край.</w:t>
            </w:r>
          </w:p>
        </w:tc>
      </w:tr>
    </w:tbl>
    <w:p w:rsidR="0092731A" w:rsidRDefault="0092731A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3" w:name="_Toc392776435"/>
      <w:r>
        <w:t xml:space="preserve">Use Case </w:t>
      </w:r>
      <w:r>
        <w:rPr>
          <w:lang w:val="bg-BG"/>
        </w:rPr>
        <w:t>диаграма „Покупка от кошница”</w:t>
      </w:r>
      <w:bookmarkEnd w:id="23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277880" cy="3018501"/>
            <wp:effectExtent l="19050" t="0" r="0" b="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08" cy="301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19</w:t>
        </w:r>
      </w:fldSimple>
    </w:p>
    <w:p w:rsidR="0092731A" w:rsidRDefault="0092731A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Покупка от кошница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Предусловие: 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влязъл в профила си и в своята кошница;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1. ФЛ /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Bayer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бутон "Поръчай";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92731A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за наличност;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Изпълнява се процеса "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Use Case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 - Извършване на плащане";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Край.</w:t>
            </w:r>
          </w:p>
        </w:tc>
      </w:tr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Проверка за наличност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Проверява се за наличност на избраните продукти. Ако има наличност продължи към КРАЙ;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Съобщение за недостатъчна наличност. Въпрос "Ще се коригират ли данните?". При "НЕ" проблемните редове се изтриват.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3. ФЛ /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eastAsia="bg-BG"/>
              </w:rPr>
              <w:t>Bayer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Корекция на данните;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Система: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Изпълнява се стъпка </w:t>
            </w:r>
            <w:r w:rsidRPr="0092731A">
              <w:rPr>
                <w:rFonts w:ascii="Segoe UI" w:hAnsi="Segoe UI" w:cs="Segoe UI"/>
                <w:b/>
                <w:sz w:val="18"/>
                <w:szCs w:val="18"/>
                <w:lang w:val="bg-BG" w:eastAsia="bg-BG"/>
              </w:rPr>
              <w:t>1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5. Край.</w:t>
            </w:r>
          </w:p>
        </w:tc>
      </w:tr>
    </w:tbl>
    <w:p w:rsidR="0092731A" w:rsidRDefault="0092731A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4" w:name="_Toc392776436"/>
      <w:r>
        <w:t xml:space="preserve">Use Case </w:t>
      </w:r>
      <w:r>
        <w:rPr>
          <w:lang w:val="bg-BG"/>
        </w:rPr>
        <w:t>диаграма „Покупка от търг”</w:t>
      </w:r>
      <w:bookmarkEnd w:id="24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409685" cy="1750720"/>
            <wp:effectExtent l="19050" t="0" r="515" b="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00" cy="175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20</w:t>
        </w:r>
      </w:fldSimple>
    </w:p>
    <w:p w:rsidR="0092731A" w:rsidRDefault="0092731A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Търг</w:t>
            </w:r>
          </w:p>
        </w:tc>
        <w:tc>
          <w:tcPr>
            <w:tcW w:w="4750" w:type="dxa"/>
          </w:tcPr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ФЛ / 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eastAsia="bg-BG"/>
              </w:rPr>
              <w:t>Bayer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92731A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Избира бутона "Поръчай";</w:t>
            </w:r>
          </w:p>
          <w:p w:rsidR="0092731A" w:rsidRPr="0092731A" w:rsidRDefault="0092731A" w:rsidP="0092731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Изпълнява се процеса "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Use Case</w:t>
            </w:r>
            <w:r w:rsidRPr="0092731A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 - Извършване на плащане";</w:t>
            </w:r>
          </w:p>
          <w:p w:rsidR="0092731A" w:rsidRDefault="0092731A" w:rsidP="0092731A">
            <w:pPr>
              <w:rPr>
                <w:lang w:val="bg-BG"/>
              </w:rPr>
            </w:pPr>
            <w:r w:rsidRPr="0092731A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Край.</w:t>
            </w:r>
          </w:p>
        </w:tc>
      </w:tr>
    </w:tbl>
    <w:p w:rsidR="0092731A" w:rsidRDefault="0092731A" w:rsidP="00AA7193">
      <w:pPr>
        <w:rPr>
          <w:lang w:val="bg-BG"/>
        </w:rPr>
      </w:pPr>
    </w:p>
    <w:p w:rsidR="00AA7193" w:rsidRPr="00AA7193" w:rsidRDefault="00AA7193" w:rsidP="00AA7193">
      <w:pPr>
        <w:pStyle w:val="2"/>
        <w:rPr>
          <w:lang w:val="bg-BG"/>
        </w:rPr>
      </w:pPr>
      <w:bookmarkStart w:id="25" w:name="_Toc392776437"/>
      <w:r>
        <w:t xml:space="preserve">Use Case </w:t>
      </w:r>
      <w:r>
        <w:rPr>
          <w:lang w:val="bg-BG"/>
        </w:rPr>
        <w:t>диаграма „Приключване на търг поради изтичане на времето”</w:t>
      </w:r>
      <w:bookmarkEnd w:id="25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99155" cy="2293969"/>
            <wp:effectExtent l="19050" t="0" r="1545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862" cy="229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21</w:t>
        </w:r>
      </w:fldSimple>
    </w:p>
    <w:p w:rsidR="0092731A" w:rsidRDefault="0092731A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Приключване на търг</w:t>
            </w:r>
          </w:p>
        </w:tc>
        <w:tc>
          <w:tcPr>
            <w:tcW w:w="4750" w:type="dxa"/>
          </w:tcPr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1. Система: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Изтекло ли е времето на търга? Ако не е продължи към Край;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Проверя спечелен ли е търга? Ако не е продължи по 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7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Системата: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известие до страните;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Изпълнява се 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eastAsia="bg-BG"/>
              </w:rPr>
              <w:t>Use Case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 - Извършване на плащане;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5. Край.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7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- не е спечелен търга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: Изпраща известие до собственика;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Маркира търга като изтрит;</w:t>
            </w:r>
          </w:p>
          <w:p w:rsidR="0092731A" w:rsidRDefault="00385CC5" w:rsidP="00385CC5">
            <w:pPr>
              <w:rPr>
                <w:lang w:val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Край.</w:t>
            </w:r>
          </w:p>
        </w:tc>
      </w:tr>
    </w:tbl>
    <w:p w:rsidR="0092731A" w:rsidRDefault="0092731A" w:rsidP="00AA7193">
      <w:pPr>
        <w:rPr>
          <w:lang w:val="bg-BG"/>
        </w:rPr>
      </w:pPr>
    </w:p>
    <w:p w:rsidR="00AA7193" w:rsidRDefault="00AA7193" w:rsidP="00AA7193">
      <w:pPr>
        <w:pStyle w:val="2"/>
        <w:rPr>
          <w:lang w:val="bg-BG"/>
        </w:rPr>
      </w:pPr>
      <w:bookmarkStart w:id="26" w:name="_Toc392776438"/>
      <w:r>
        <w:t xml:space="preserve">Use Case </w:t>
      </w:r>
      <w:r>
        <w:rPr>
          <w:lang w:val="bg-BG"/>
        </w:rPr>
        <w:t>диаграма „Редактиране на продукт в кошница”</w:t>
      </w:r>
      <w:bookmarkEnd w:id="26"/>
    </w:p>
    <w:p w:rsidR="00AA7193" w:rsidRDefault="00AA7193" w:rsidP="00AA7193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3630312" cy="2588924"/>
            <wp:effectExtent l="19050" t="0" r="8238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72" cy="259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22</w:t>
        </w:r>
      </w:fldSimple>
    </w:p>
    <w:p w:rsidR="0092731A" w:rsidRDefault="0092731A" w:rsidP="00AA7193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AA7193">
            <w:pPr>
              <w:rPr>
                <w:lang w:val="bg-BG"/>
              </w:rPr>
            </w:pPr>
            <w:r>
              <w:rPr>
                <w:lang w:val="bg-BG"/>
              </w:rPr>
              <w:t>Редактиране в кошница</w:t>
            </w:r>
          </w:p>
        </w:tc>
        <w:tc>
          <w:tcPr>
            <w:tcW w:w="4750" w:type="dxa"/>
          </w:tcPr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Потребителят е влязъл в профила си и в своята кошница.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Потребител: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да увеличи или намали количеството от продукта, който желае да закупи;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Отразява промяната;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Запазва промените в текущата сесия на потребителя;</w:t>
            </w:r>
          </w:p>
          <w:p w:rsidR="0092731A" w:rsidRDefault="00385CC5" w:rsidP="00385CC5">
            <w:pPr>
              <w:rPr>
                <w:lang w:val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Край.</w:t>
            </w:r>
          </w:p>
        </w:tc>
      </w:tr>
    </w:tbl>
    <w:p w:rsidR="0092731A" w:rsidRDefault="0092731A" w:rsidP="00AA7193">
      <w:pPr>
        <w:rPr>
          <w:lang w:val="bg-BG"/>
        </w:rPr>
      </w:pPr>
    </w:p>
    <w:p w:rsidR="0092731A" w:rsidRPr="0092731A" w:rsidRDefault="0092731A" w:rsidP="0092731A">
      <w:pPr>
        <w:pStyle w:val="2"/>
        <w:rPr>
          <w:lang w:val="bg-BG"/>
        </w:rPr>
      </w:pPr>
      <w:bookmarkStart w:id="27" w:name="_Toc392776439"/>
      <w:r>
        <w:t xml:space="preserve">Use Case </w:t>
      </w:r>
      <w:r>
        <w:rPr>
          <w:lang w:val="bg-BG"/>
        </w:rPr>
        <w:t>диаграма „Вход в системата”</w:t>
      </w:r>
      <w:bookmarkEnd w:id="27"/>
    </w:p>
    <w:p w:rsidR="0092731A" w:rsidRDefault="0092731A" w:rsidP="0092731A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931891" cy="4604821"/>
            <wp:effectExtent l="19050" t="0" r="2059" b="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68" cy="460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23</w:t>
        </w:r>
      </w:fldSimple>
    </w:p>
    <w:p w:rsidR="0092731A" w:rsidRDefault="0092731A" w:rsidP="0092731A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Въвеждане на данните</w:t>
            </w:r>
          </w:p>
        </w:tc>
        <w:tc>
          <w:tcPr>
            <w:tcW w:w="4750" w:type="dxa"/>
          </w:tcPr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Анонимен Потребител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Попълва потребителското си име (електронната си поща) и паролата си, ако влиза със своя FB профил, продължи по 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8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Анонимен Потребител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"Вход";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3. Система: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Проверява съществуват ли потребителското име и паролата в базата ни данни. Ако съществуват продължи напред;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Система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385CC5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&gt;&gt;Проверка на некоректни данни за вход;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5. Система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Визуализира началната 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>страница на система BBay с функц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ионалностите според правата на потребителя;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6. Край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</w:pP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8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 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-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вход с FB.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Анонимен потребител: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 си за вход в FB;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данните на FB;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385CC5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&gt;&gt;Проверка на резултата от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lastRenderedPageBreak/>
              <w:t>FB;</w:t>
            </w:r>
          </w:p>
          <w:p w:rsidR="0092731A" w:rsidRDefault="00385CC5" w:rsidP="00385CC5">
            <w:pPr>
              <w:rPr>
                <w:lang w:val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Край.</w:t>
            </w:r>
          </w:p>
        </w:tc>
      </w:tr>
      <w:tr w:rsidR="0092731A" w:rsidTr="0092731A">
        <w:tc>
          <w:tcPr>
            <w:tcW w:w="4750" w:type="dxa"/>
          </w:tcPr>
          <w:p w:rsidR="0092731A" w:rsidRP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Проверка на резултата от </w:t>
            </w:r>
            <w:r>
              <w:t>FB</w:t>
            </w:r>
          </w:p>
        </w:tc>
        <w:tc>
          <w:tcPr>
            <w:tcW w:w="4750" w:type="dxa"/>
          </w:tcPr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Получава резултат от FB;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2. Система: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Обработва резултата. Ако данните са грешни продължи по 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9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Визуализира </w:t>
            </w:r>
            <w:r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началната страница на система </w:t>
            </w:r>
            <w:r w:rsidRPr="00385CC5">
              <w:rPr>
                <w:rFonts w:ascii="Segoe UI" w:hAnsi="Segoe UI" w:cs="Segoe UI"/>
                <w:sz w:val="18"/>
                <w:szCs w:val="18"/>
                <w:lang w:eastAsia="bg-BG"/>
              </w:rPr>
              <w:t>BBay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 функционалностите според правата на потребителя;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Край.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</w:pP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9</w:t>
            </w: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 -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грешни данни за вход.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"Грешно потребителско име или парола";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Връща потребителя стъпка назад, за да въведе наново данните си;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Анонимен потребител: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данните си отново;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на FB данните за проверка;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Система: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Обработва резултата от FB;</w:t>
            </w:r>
          </w:p>
          <w:p w:rsidR="0092731A" w:rsidRDefault="00385CC5" w:rsidP="00385CC5">
            <w:pPr>
              <w:rPr>
                <w:lang w:val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6. Край.</w:t>
            </w:r>
          </w:p>
        </w:tc>
      </w:tr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Проверка на некоректни данни за вход</w:t>
            </w:r>
          </w:p>
        </w:tc>
        <w:tc>
          <w:tcPr>
            <w:tcW w:w="4750" w:type="dxa"/>
          </w:tcPr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</w:t>
            </w:r>
            <w:r w:rsidRPr="00385CC5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за грешно въведени потребителско име и парола;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385CC5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Връща потребителя стъпка назад да въведе наново данните си;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Анонимен Потребител</w:t>
            </w:r>
            <w:r w:rsidRPr="00385CC5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Въвежда наново потребителското си име и парола;</w:t>
            </w:r>
          </w:p>
          <w:p w:rsidR="00385CC5" w:rsidRPr="00385CC5" w:rsidRDefault="00385CC5" w:rsidP="00385CC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4. Система: </w:t>
            </w:r>
            <w:r w:rsidRPr="00385CC5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Проверя въведените от потребителя данни;</w:t>
            </w:r>
          </w:p>
          <w:p w:rsidR="0092731A" w:rsidRDefault="00385CC5" w:rsidP="00385CC5">
            <w:pPr>
              <w:rPr>
                <w:lang w:val="bg-BG"/>
              </w:rPr>
            </w:pPr>
            <w:r w:rsidRPr="00385CC5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</w:t>
            </w:r>
            <w:r w:rsidRPr="00385CC5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92731A" w:rsidRDefault="0092731A" w:rsidP="0092731A">
      <w:pPr>
        <w:rPr>
          <w:lang w:val="bg-BG"/>
        </w:rPr>
      </w:pPr>
    </w:p>
    <w:p w:rsidR="0092731A" w:rsidRDefault="0092731A" w:rsidP="0092731A">
      <w:pPr>
        <w:pStyle w:val="2"/>
        <w:rPr>
          <w:lang w:val="bg-BG"/>
        </w:rPr>
      </w:pPr>
      <w:bookmarkStart w:id="28" w:name="_Toc392776440"/>
      <w:r>
        <w:t xml:space="preserve">Use Case </w:t>
      </w:r>
      <w:r>
        <w:rPr>
          <w:lang w:val="bg-BG"/>
        </w:rPr>
        <w:t>диаграма „Съставяне на справки”</w:t>
      </w:r>
      <w:bookmarkEnd w:id="28"/>
    </w:p>
    <w:p w:rsidR="0092731A" w:rsidRDefault="0092731A" w:rsidP="0092731A">
      <w:pPr>
        <w:rPr>
          <w:lang w:val="bg-BG"/>
        </w:rPr>
      </w:pPr>
    </w:p>
    <w:p w:rsidR="0092731A" w:rsidRDefault="0092731A" w:rsidP="0092731A">
      <w:pPr>
        <w:keepNext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253166" cy="3335388"/>
            <wp:effectExtent l="19050" t="0" r="4634" b="0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29" cy="333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A" w:rsidRDefault="0092731A" w:rsidP="0092731A">
      <w:pPr>
        <w:pStyle w:val="af1"/>
        <w:jc w:val="center"/>
        <w:rPr>
          <w:lang w:val="bg-BG"/>
        </w:rPr>
      </w:pPr>
      <w:r w:rsidRPr="0092731A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24</w:t>
        </w:r>
      </w:fldSimple>
    </w:p>
    <w:p w:rsidR="0092731A" w:rsidRDefault="0092731A" w:rsidP="0092731A">
      <w:pPr>
        <w:rPr>
          <w:lang w:val="bg-BG"/>
        </w:rPr>
      </w:pPr>
    </w:p>
    <w:tbl>
      <w:tblPr>
        <w:tblStyle w:val="af2"/>
        <w:tblW w:w="0" w:type="auto"/>
        <w:tblLook w:val="04A0"/>
      </w:tblPr>
      <w:tblGrid>
        <w:gridCol w:w="4750"/>
        <w:gridCol w:w="4750"/>
      </w:tblGrid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Заявка за справка</w:t>
            </w:r>
          </w:p>
        </w:tc>
        <w:tc>
          <w:tcPr>
            <w:tcW w:w="4750" w:type="dxa"/>
          </w:tcPr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455CAB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 xml:space="preserve">: 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Потребителят е влязъл в профила си и желае да генерира справка.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Потребител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Определя критериите за справката;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Потребител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Натиска бутона "Справка";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3. Система: 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Обработва справката. Ако всичко е коректно продължи към "</w:t>
            </w: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Край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";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4. Система</w:t>
            </w:r>
            <w:r w:rsidRPr="00455CAB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&lt;&lt;</w:t>
            </w:r>
            <w:r w:rsidRPr="00455CAB">
              <w:rPr>
                <w:rFonts w:ascii="Segoe UI" w:hAnsi="Segoe UI" w:cs="Segoe UI"/>
                <w:sz w:val="18"/>
                <w:szCs w:val="18"/>
                <w:lang w:eastAsia="bg-BG"/>
              </w:rPr>
              <w:t>extend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&gt;&gt;Обработка на справката;</w:t>
            </w:r>
          </w:p>
          <w:p w:rsidR="0092731A" w:rsidRDefault="00455CAB" w:rsidP="00455CAB">
            <w:pPr>
              <w:rPr>
                <w:lang w:val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5. Край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Обработка на справката</w:t>
            </w:r>
          </w:p>
        </w:tc>
        <w:tc>
          <w:tcPr>
            <w:tcW w:w="4750" w:type="dxa"/>
          </w:tcPr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Обработва данните за справката. Ако по избраните критерии няма данни за справка продължи по </w:t>
            </w: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10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Система: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&lt;&lt;</w:t>
            </w:r>
            <w:r w:rsidRPr="00455CAB">
              <w:rPr>
                <w:rFonts w:ascii="Segoe UI" w:hAnsi="Segoe UI" w:cs="Segoe UI"/>
                <w:sz w:val="18"/>
                <w:szCs w:val="18"/>
                <w:lang w:eastAsia="bg-BG"/>
              </w:rPr>
              <w:t>include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&gt;&gt;Генериране на справката;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3. Край.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b/>
                <w:bCs/>
                <w:color w:val="000000"/>
                <w:sz w:val="18"/>
                <w:szCs w:val="18"/>
                <w:lang w:val="bg-BG" w:eastAsia="bg-BG"/>
              </w:rPr>
            </w:pP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А</w:t>
            </w:r>
            <w:r w:rsidR="002F20E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10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- не може да се генерира справка.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1. Система</w:t>
            </w:r>
            <w:r w:rsidRPr="00455CAB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Извежда съобщение "Няма данни за справката";</w:t>
            </w:r>
          </w:p>
          <w:p w:rsidR="0092731A" w:rsidRDefault="00455CAB" w:rsidP="00455CAB">
            <w:pPr>
              <w:rPr>
                <w:lang w:val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2. Край</w:t>
            </w:r>
            <w:r w:rsidRPr="00455CAB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.</w:t>
            </w:r>
          </w:p>
        </w:tc>
      </w:tr>
      <w:tr w:rsidR="0092731A" w:rsidTr="0092731A">
        <w:tc>
          <w:tcPr>
            <w:tcW w:w="4750" w:type="dxa"/>
          </w:tcPr>
          <w:p w:rsidR="0092731A" w:rsidRDefault="0092731A" w:rsidP="0092731A">
            <w:pPr>
              <w:rPr>
                <w:lang w:val="bg-BG"/>
              </w:rPr>
            </w:pPr>
            <w:r>
              <w:rPr>
                <w:lang w:val="bg-BG"/>
              </w:rPr>
              <w:t>Генериране на справката</w:t>
            </w:r>
          </w:p>
        </w:tc>
        <w:tc>
          <w:tcPr>
            <w:tcW w:w="4750" w:type="dxa"/>
          </w:tcPr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color w:val="000000"/>
                <w:sz w:val="18"/>
                <w:szCs w:val="18"/>
                <w:lang w:val="bg-BG" w:eastAsia="bg-BG"/>
              </w:rPr>
              <w:t>Предусловие</w:t>
            </w:r>
            <w:r w:rsidRPr="00455CAB">
              <w:rPr>
                <w:rFonts w:ascii="Segoe UI" w:hAnsi="Segoe UI" w:cs="Segoe UI"/>
                <w:i/>
                <w:iCs/>
                <w:color w:val="000000"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Справката може да се генерира.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 xml:space="preserve">1. Система:  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>Визуализира малък прозорец, в който потребителя да си избере между "Генериране в електронен формат" и "Генериране на справката във форма за печат";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4. Потребител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Избира една от двете възможности;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1. Система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Генерира справката;</w:t>
            </w:r>
          </w:p>
          <w:p w:rsidR="00455CAB" w:rsidRPr="00455CAB" w:rsidRDefault="00455CAB" w:rsidP="00455CA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sz w:val="18"/>
                <w:szCs w:val="18"/>
                <w:lang w:val="bg-BG" w:eastAsia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2. Система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:</w:t>
            </w:r>
            <w:r w:rsidRPr="00455CAB">
              <w:rPr>
                <w:rFonts w:ascii="Segoe UI" w:hAnsi="Segoe UI" w:cs="Segoe UI"/>
                <w:sz w:val="18"/>
                <w:szCs w:val="18"/>
                <w:lang w:val="bg-BG" w:eastAsia="bg-BG"/>
              </w:rPr>
              <w:t xml:space="preserve"> Изпраща справката на потребителя;</w:t>
            </w:r>
          </w:p>
          <w:p w:rsidR="0092731A" w:rsidRDefault="00455CAB" w:rsidP="00455CAB">
            <w:pPr>
              <w:rPr>
                <w:lang w:val="bg-BG"/>
              </w:rPr>
            </w:pPr>
            <w:r w:rsidRPr="00455CAB">
              <w:rPr>
                <w:rFonts w:ascii="Segoe UI" w:hAnsi="Segoe UI" w:cs="Segoe UI"/>
                <w:b/>
                <w:bCs/>
                <w:i/>
                <w:iCs/>
                <w:sz w:val="18"/>
                <w:szCs w:val="18"/>
                <w:lang w:val="bg-BG" w:eastAsia="bg-BG"/>
              </w:rPr>
              <w:t>3. Край</w:t>
            </w:r>
            <w:r w:rsidRPr="00455CAB">
              <w:rPr>
                <w:rFonts w:ascii="Segoe UI" w:hAnsi="Segoe UI" w:cs="Segoe UI"/>
                <w:i/>
                <w:iCs/>
                <w:sz w:val="18"/>
                <w:szCs w:val="18"/>
                <w:lang w:val="bg-BG" w:eastAsia="bg-BG"/>
              </w:rPr>
              <w:t>.</w:t>
            </w:r>
          </w:p>
        </w:tc>
      </w:tr>
    </w:tbl>
    <w:p w:rsidR="0092731A" w:rsidRDefault="0092731A" w:rsidP="0092731A">
      <w:pPr>
        <w:rPr>
          <w:lang w:val="bg-BG"/>
        </w:rPr>
      </w:pPr>
    </w:p>
    <w:p w:rsidR="0092731A" w:rsidRPr="0092731A" w:rsidRDefault="0092731A" w:rsidP="0092731A">
      <w:pPr>
        <w:rPr>
          <w:lang w:val="bg-BG"/>
        </w:rPr>
      </w:pPr>
    </w:p>
    <w:p w:rsidR="000823E6" w:rsidRPr="008428C6" w:rsidRDefault="00CD509A" w:rsidP="000823E6">
      <w:pPr>
        <w:pStyle w:val="1"/>
        <w:rPr>
          <w:lang w:val="bg-BG"/>
        </w:rPr>
      </w:pPr>
      <w:bookmarkStart w:id="29" w:name="_Toc392776441"/>
      <w:r>
        <w:t>Activity</w:t>
      </w:r>
      <w:r>
        <w:rPr>
          <w:lang w:val="bg-BG"/>
        </w:rPr>
        <w:t xml:space="preserve"> диаграми</w:t>
      </w:r>
      <w:bookmarkEnd w:id="29"/>
    </w:p>
    <w:p w:rsidR="00CD509A" w:rsidRDefault="00CD509A" w:rsidP="00CD509A">
      <w:pPr>
        <w:pStyle w:val="2"/>
        <w:rPr>
          <w:lang w:val="bg-BG"/>
        </w:rPr>
      </w:pPr>
      <w:bookmarkStart w:id="30" w:name="_Toc392776442"/>
      <w:r>
        <w:t>Activity</w:t>
      </w:r>
      <w:r>
        <w:rPr>
          <w:lang w:val="bg-BG"/>
        </w:rPr>
        <w:t xml:space="preserve"> диаграм</w:t>
      </w:r>
      <w:r w:rsidR="00BB40C1">
        <w:rPr>
          <w:lang w:val="bg-BG"/>
        </w:rPr>
        <w:t xml:space="preserve">и за </w:t>
      </w:r>
      <w:r w:rsidR="00BB40C1">
        <w:t xml:space="preserve">Use Case </w:t>
      </w:r>
      <w:r w:rsidR="00BB40C1">
        <w:rPr>
          <w:lang w:val="bg-BG"/>
        </w:rPr>
        <w:t>„Регистрация на ФЛ”</w:t>
      </w:r>
      <w:bookmarkEnd w:id="30"/>
    </w:p>
    <w:p w:rsidR="00CC7251" w:rsidRPr="00CC7251" w:rsidRDefault="00CE4979" w:rsidP="00F40882">
      <w:pPr>
        <w:ind w:left="720" w:firstLine="720"/>
        <w:jc w:val="both"/>
        <w:rPr>
          <w:lang w:val="bg-BG"/>
        </w:rPr>
      </w:pPr>
      <w:r>
        <w:rPr>
          <w:lang w:val="bg-BG"/>
        </w:rPr>
        <w:t>На Фиг. 25, 26 и 27 са показани действията между потребител и система по време на регистрация на физическо лице, чрез уеб форма.</w:t>
      </w:r>
    </w:p>
    <w:p w:rsidR="00BB40C1" w:rsidRDefault="00BB40C1" w:rsidP="00BB40C1">
      <w:pPr>
        <w:pStyle w:val="3"/>
        <w:rPr>
          <w:lang w:val="bg-BG"/>
        </w:rPr>
      </w:pPr>
      <w:bookmarkStart w:id="31" w:name="_Toc392776443"/>
      <w:r>
        <w:t>Activity</w:t>
      </w:r>
      <w:r>
        <w:rPr>
          <w:lang w:val="bg-BG"/>
        </w:rPr>
        <w:t xml:space="preserve"> диаграма „Попълване на данни”</w:t>
      </w:r>
      <w:bookmarkEnd w:id="31"/>
    </w:p>
    <w:p w:rsidR="00BB40C1" w:rsidRDefault="00BB40C1" w:rsidP="00BB40C1">
      <w:pPr>
        <w:rPr>
          <w:lang w:val="bg-BG"/>
        </w:rPr>
      </w:pPr>
    </w:p>
    <w:p w:rsidR="00BB40C1" w:rsidRDefault="000A0E66" w:rsidP="00BB40C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753415" cy="6198781"/>
            <wp:effectExtent l="19050" t="0" r="0" b="0"/>
            <wp:docPr id="196" name="Картина 196" descr="C:\Users\LILI\Desktop\Activity - Попълване на дан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LILI\Desktop\Activity - Попълване на данни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7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89" cy="620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0C1" w:rsidRDefault="00BB40C1" w:rsidP="00BB40C1">
      <w:pPr>
        <w:pStyle w:val="af1"/>
        <w:jc w:val="center"/>
        <w:rPr>
          <w:lang w:val="bg-BG"/>
        </w:rPr>
      </w:pPr>
      <w:r w:rsidRPr="00BB40C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25</w:t>
        </w:r>
      </w:fldSimple>
    </w:p>
    <w:p w:rsidR="00B433B2" w:rsidRPr="00B433B2" w:rsidRDefault="00B433B2" w:rsidP="00B433B2">
      <w:pPr>
        <w:rPr>
          <w:lang w:val="bg-BG"/>
        </w:rPr>
      </w:pPr>
    </w:p>
    <w:p w:rsidR="00CD509A" w:rsidRDefault="00CD509A" w:rsidP="00CD509A">
      <w:pPr>
        <w:rPr>
          <w:lang w:val="bg-BG"/>
        </w:rPr>
      </w:pPr>
    </w:p>
    <w:p w:rsidR="00BB40C1" w:rsidRDefault="00BB40C1" w:rsidP="00CD509A">
      <w:pPr>
        <w:rPr>
          <w:lang w:val="bg-BG"/>
        </w:rPr>
      </w:pPr>
    </w:p>
    <w:p w:rsidR="00BB40C1" w:rsidRDefault="00BB40C1" w:rsidP="00BB40C1">
      <w:pPr>
        <w:pStyle w:val="3"/>
        <w:rPr>
          <w:lang w:val="bg-BG"/>
        </w:rPr>
      </w:pPr>
      <w:bookmarkStart w:id="32" w:name="_Toc392776444"/>
      <w:r>
        <w:t xml:space="preserve">Activity </w:t>
      </w:r>
      <w:r>
        <w:rPr>
          <w:lang w:val="bg-BG"/>
        </w:rPr>
        <w:t>диаграма „Обработка на грешно попълнени данни”</w:t>
      </w:r>
      <w:bookmarkEnd w:id="32"/>
    </w:p>
    <w:p w:rsidR="00BB40C1" w:rsidRDefault="00BB40C1" w:rsidP="00BB40C1">
      <w:pPr>
        <w:rPr>
          <w:lang w:val="bg-BG"/>
        </w:rPr>
      </w:pPr>
    </w:p>
    <w:p w:rsidR="00EB69E0" w:rsidRDefault="00EB69E0" w:rsidP="00EB69E0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99752" cy="6093014"/>
            <wp:effectExtent l="19050" t="0" r="5748" b="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52" cy="609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E0" w:rsidRDefault="00EB69E0" w:rsidP="00EB69E0">
      <w:pPr>
        <w:pStyle w:val="af1"/>
        <w:jc w:val="center"/>
        <w:rPr>
          <w:lang w:val="bg-BG"/>
        </w:rPr>
      </w:pP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26</w:t>
        </w:r>
      </w:fldSimple>
    </w:p>
    <w:p w:rsidR="00EB69E0" w:rsidRDefault="00EB69E0" w:rsidP="00BB40C1">
      <w:pPr>
        <w:rPr>
          <w:lang w:val="bg-BG"/>
        </w:rPr>
      </w:pPr>
    </w:p>
    <w:p w:rsidR="00EB69E0" w:rsidRDefault="00EB69E0" w:rsidP="00BB40C1">
      <w:pPr>
        <w:rPr>
          <w:lang w:val="bg-BG"/>
        </w:rPr>
      </w:pPr>
    </w:p>
    <w:p w:rsidR="008428C6" w:rsidRDefault="008428C6" w:rsidP="00BB40C1">
      <w:pPr>
        <w:rPr>
          <w:lang w:val="bg-BG"/>
        </w:rPr>
      </w:pPr>
    </w:p>
    <w:p w:rsidR="008428C6" w:rsidRDefault="008428C6" w:rsidP="00BB40C1">
      <w:pPr>
        <w:rPr>
          <w:lang w:val="bg-BG"/>
        </w:rPr>
      </w:pPr>
    </w:p>
    <w:p w:rsidR="008428C6" w:rsidRDefault="008428C6" w:rsidP="00BB40C1">
      <w:pPr>
        <w:rPr>
          <w:lang w:val="bg-BG"/>
        </w:rPr>
      </w:pPr>
    </w:p>
    <w:p w:rsidR="008428C6" w:rsidRDefault="008428C6" w:rsidP="00BB40C1">
      <w:pPr>
        <w:rPr>
          <w:lang w:val="bg-BG"/>
        </w:rPr>
      </w:pPr>
    </w:p>
    <w:p w:rsidR="00BB40C1" w:rsidRDefault="00BB40C1" w:rsidP="00BB40C1">
      <w:pPr>
        <w:pStyle w:val="3"/>
        <w:rPr>
          <w:lang w:val="bg-BG"/>
        </w:rPr>
      </w:pPr>
      <w:bookmarkStart w:id="33" w:name="_Toc392776445"/>
      <w:r>
        <w:lastRenderedPageBreak/>
        <w:t>Activity</w:t>
      </w:r>
      <w:r>
        <w:rPr>
          <w:lang w:val="bg-BG"/>
        </w:rPr>
        <w:t xml:space="preserve"> диаграма „Запис в базата данни”</w:t>
      </w:r>
      <w:bookmarkEnd w:id="33"/>
    </w:p>
    <w:p w:rsidR="00BB40C1" w:rsidRDefault="00BB40C1" w:rsidP="00BB40C1">
      <w:pPr>
        <w:rPr>
          <w:lang w:val="bg-BG"/>
        </w:rPr>
      </w:pPr>
    </w:p>
    <w:p w:rsidR="00EB69E0" w:rsidRDefault="00EB69E0" w:rsidP="00EB69E0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54815" cy="5569528"/>
            <wp:effectExtent l="19050" t="0" r="3035" b="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3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15" cy="556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E0" w:rsidRDefault="00EB69E0" w:rsidP="00EB69E0">
      <w:pPr>
        <w:pStyle w:val="af1"/>
        <w:jc w:val="center"/>
        <w:rPr>
          <w:lang w:val="bg-BG"/>
        </w:rPr>
      </w:pP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27</w:t>
        </w:r>
      </w:fldSimple>
    </w:p>
    <w:p w:rsidR="00EB69E0" w:rsidRDefault="00EB69E0" w:rsidP="00EB69E0"/>
    <w:p w:rsidR="00B433B2" w:rsidRPr="00B433B2" w:rsidRDefault="00B433B2" w:rsidP="00EB69E0"/>
    <w:p w:rsidR="00BB40C1" w:rsidRDefault="00BB40C1" w:rsidP="00BB40C1">
      <w:pPr>
        <w:pStyle w:val="2"/>
        <w:rPr>
          <w:lang w:val="bg-BG"/>
        </w:rPr>
      </w:pPr>
      <w:bookmarkStart w:id="34" w:name="_Toc392776446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 xml:space="preserve">„Регистрация на ФЛ, чрез </w:t>
      </w:r>
      <w:r>
        <w:t>FB</w:t>
      </w:r>
      <w:bookmarkEnd w:id="34"/>
    </w:p>
    <w:p w:rsidR="00B433B2" w:rsidRDefault="00B433B2" w:rsidP="00F40882">
      <w:pPr>
        <w:ind w:left="720" w:firstLine="720"/>
        <w:jc w:val="both"/>
      </w:pPr>
      <w:r>
        <w:rPr>
          <w:lang w:val="bg-BG"/>
        </w:rPr>
        <w:t xml:space="preserve">На Фигури 28 и 29 са показани действията между потребител и система по време на регистрация на физическо лице, използвайки профила си от </w:t>
      </w:r>
      <w:r>
        <w:t>Facebook.</w:t>
      </w:r>
    </w:p>
    <w:p w:rsidR="00B433B2" w:rsidRDefault="00B433B2" w:rsidP="00B433B2"/>
    <w:p w:rsidR="00B433B2" w:rsidRDefault="00B433B2" w:rsidP="00B433B2"/>
    <w:p w:rsidR="00B433B2" w:rsidRDefault="00B433B2" w:rsidP="00B433B2"/>
    <w:p w:rsidR="00B433B2" w:rsidRDefault="00B433B2" w:rsidP="00B433B2"/>
    <w:p w:rsidR="00B433B2" w:rsidRDefault="00B433B2" w:rsidP="00B433B2"/>
    <w:p w:rsidR="00B433B2" w:rsidRPr="00B433B2" w:rsidRDefault="00B433B2" w:rsidP="00B433B2"/>
    <w:p w:rsidR="00BB40C1" w:rsidRDefault="00BB40C1" w:rsidP="00BB40C1">
      <w:pPr>
        <w:pStyle w:val="3"/>
        <w:rPr>
          <w:lang w:val="bg-BG"/>
        </w:rPr>
      </w:pPr>
      <w:bookmarkStart w:id="35" w:name="_Toc392776447"/>
      <w:r>
        <w:lastRenderedPageBreak/>
        <w:t>Activity</w:t>
      </w:r>
      <w:r>
        <w:rPr>
          <w:lang w:val="bg-BG"/>
        </w:rPr>
        <w:t xml:space="preserve"> диаграма „Регистрация, чрез </w:t>
      </w:r>
      <w:r>
        <w:t>FB</w:t>
      </w:r>
      <w:r>
        <w:rPr>
          <w:lang w:val="bg-BG"/>
        </w:rPr>
        <w:t>”</w:t>
      </w:r>
      <w:bookmarkEnd w:id="35"/>
    </w:p>
    <w:p w:rsidR="00EB69E0" w:rsidRDefault="00EB69E0" w:rsidP="00EB69E0">
      <w:pPr>
        <w:rPr>
          <w:lang w:val="bg-BG"/>
        </w:rPr>
      </w:pPr>
    </w:p>
    <w:p w:rsidR="00EB69E0" w:rsidRDefault="00EB69E0" w:rsidP="00EB69E0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65372" cy="3945604"/>
            <wp:effectExtent l="19050" t="0" r="0" b="0"/>
            <wp:docPr id="82" name="Картина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7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72" cy="39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E0" w:rsidRDefault="00EB69E0" w:rsidP="00EB69E0">
      <w:pPr>
        <w:pStyle w:val="af1"/>
        <w:jc w:val="center"/>
        <w:rPr>
          <w:lang w:val="bg-BG"/>
        </w:rPr>
      </w:pP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28</w:t>
        </w:r>
      </w:fldSimple>
    </w:p>
    <w:p w:rsidR="00EB69E0" w:rsidRDefault="00EB69E0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Default="00B433B2" w:rsidP="00EB69E0"/>
    <w:p w:rsidR="00B433B2" w:rsidRPr="00B433B2" w:rsidRDefault="00B433B2" w:rsidP="00EB69E0"/>
    <w:p w:rsidR="00BB40C1" w:rsidRDefault="00BB40C1" w:rsidP="00BB40C1">
      <w:pPr>
        <w:pStyle w:val="3"/>
        <w:rPr>
          <w:lang w:val="bg-BG"/>
        </w:rPr>
      </w:pPr>
      <w:bookmarkStart w:id="36" w:name="_Toc392776448"/>
      <w:r>
        <w:t xml:space="preserve">Activity </w:t>
      </w:r>
      <w:r>
        <w:rPr>
          <w:lang w:val="bg-BG"/>
        </w:rPr>
        <w:t xml:space="preserve">диаграма „Обработка на данни от </w:t>
      </w:r>
      <w:r>
        <w:t>FB</w:t>
      </w:r>
      <w:r>
        <w:rPr>
          <w:lang w:val="bg-BG"/>
        </w:rPr>
        <w:t>”</w:t>
      </w:r>
      <w:bookmarkEnd w:id="36"/>
    </w:p>
    <w:p w:rsidR="00EB69E0" w:rsidRDefault="00EB69E0" w:rsidP="00EB69E0">
      <w:pPr>
        <w:rPr>
          <w:lang w:val="bg-BG"/>
        </w:rPr>
      </w:pPr>
    </w:p>
    <w:p w:rsidR="00EB69E0" w:rsidRDefault="00EB69E0" w:rsidP="00EB69E0">
      <w:pPr>
        <w:pStyle w:val="af1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30488" cy="5343896"/>
            <wp:effectExtent l="19050" t="0" r="0" b="0"/>
            <wp:docPr id="85" name="Картина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8" cy="534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29</w:t>
        </w:r>
      </w:fldSimple>
    </w:p>
    <w:p w:rsidR="00B433B2" w:rsidRPr="00B433B2" w:rsidRDefault="00B433B2" w:rsidP="00EB69E0"/>
    <w:p w:rsidR="00BB40C1" w:rsidRDefault="00BB40C1" w:rsidP="00BB40C1">
      <w:pPr>
        <w:pStyle w:val="2"/>
      </w:pPr>
      <w:bookmarkStart w:id="37" w:name="_Toc392776449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„Регистрация на ЮЛ”</w:t>
      </w:r>
      <w:bookmarkEnd w:id="37"/>
    </w:p>
    <w:p w:rsidR="00F40882" w:rsidRPr="00F40882" w:rsidRDefault="00F40882" w:rsidP="004C7A81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30 и 31 са показани действията между системният администратор и системата по време на регистрация на юридическо лице.</w:t>
      </w:r>
    </w:p>
    <w:p w:rsidR="00F40882" w:rsidRDefault="00F40882" w:rsidP="00F40882">
      <w:pPr>
        <w:ind w:left="720"/>
      </w:pPr>
    </w:p>
    <w:p w:rsidR="00F40882" w:rsidRDefault="00F40882" w:rsidP="00F40882"/>
    <w:p w:rsidR="00F40882" w:rsidRDefault="00F40882" w:rsidP="00F40882"/>
    <w:p w:rsidR="00F40882" w:rsidRDefault="00F40882" w:rsidP="00F40882"/>
    <w:p w:rsidR="00F40882" w:rsidRDefault="00F40882" w:rsidP="00F40882"/>
    <w:p w:rsidR="00F40882" w:rsidRDefault="00F40882" w:rsidP="00F40882"/>
    <w:p w:rsidR="00F40882" w:rsidRPr="00F40882" w:rsidRDefault="00F40882" w:rsidP="00F40882"/>
    <w:p w:rsidR="00545F96" w:rsidRPr="00545F96" w:rsidRDefault="00545F96" w:rsidP="00545F96"/>
    <w:p w:rsidR="00B433B2" w:rsidRPr="00B433B2" w:rsidRDefault="00BB40C1" w:rsidP="00B433B2">
      <w:pPr>
        <w:pStyle w:val="3"/>
      </w:pPr>
      <w:bookmarkStart w:id="38" w:name="_Toc392776450"/>
      <w:r>
        <w:lastRenderedPageBreak/>
        <w:t xml:space="preserve">Activity </w:t>
      </w:r>
      <w:r>
        <w:rPr>
          <w:lang w:val="bg-BG"/>
        </w:rPr>
        <w:t>диаграма „Попълване на данни на ЮЛ”</w:t>
      </w:r>
      <w:bookmarkEnd w:id="38"/>
    </w:p>
    <w:p w:rsidR="00EB69E0" w:rsidRDefault="00EB69E0" w:rsidP="00EB69E0">
      <w:pPr>
        <w:rPr>
          <w:lang w:val="bg-BG"/>
        </w:rPr>
      </w:pPr>
    </w:p>
    <w:p w:rsidR="00EB69E0" w:rsidRDefault="00EB69E0" w:rsidP="00EB69E0">
      <w:pPr>
        <w:pStyle w:val="af1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36198" cy="7315200"/>
            <wp:effectExtent l="19050" t="0" r="7402" b="0"/>
            <wp:docPr id="88" name="Картина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30</w:t>
        </w:r>
      </w:fldSimple>
    </w:p>
    <w:p w:rsidR="00EB69E0" w:rsidRDefault="00EB69E0" w:rsidP="00EB69E0"/>
    <w:p w:rsidR="00545F96" w:rsidRPr="00545F96" w:rsidRDefault="00545F96" w:rsidP="00EB69E0"/>
    <w:p w:rsidR="00BB40C1" w:rsidRDefault="00BB40C1" w:rsidP="00BB40C1">
      <w:pPr>
        <w:pStyle w:val="3"/>
        <w:rPr>
          <w:lang w:val="bg-BG"/>
        </w:rPr>
      </w:pPr>
      <w:bookmarkStart w:id="39" w:name="_Toc392776451"/>
      <w:r>
        <w:t xml:space="preserve">Activity </w:t>
      </w:r>
      <w:r>
        <w:rPr>
          <w:lang w:val="bg-BG"/>
        </w:rPr>
        <w:t>диаграма „Обработка на грешни данни на ЮЛ</w:t>
      </w:r>
      <w:bookmarkEnd w:id="39"/>
    </w:p>
    <w:p w:rsidR="00EB69E0" w:rsidRDefault="00EB69E0" w:rsidP="00EB69E0">
      <w:pPr>
        <w:rPr>
          <w:lang w:val="bg-BG"/>
        </w:rPr>
      </w:pPr>
    </w:p>
    <w:p w:rsidR="00EB69E0" w:rsidRDefault="00EB69E0" w:rsidP="00EB69E0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740482" cy="4667002"/>
            <wp:effectExtent l="19050" t="0" r="0" b="0"/>
            <wp:docPr id="91" name="Картина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15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82" cy="466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E0" w:rsidRDefault="00EB69E0" w:rsidP="00EB69E0">
      <w:pPr>
        <w:pStyle w:val="af1"/>
        <w:jc w:val="center"/>
        <w:rPr>
          <w:lang w:val="bg-BG"/>
        </w:rPr>
      </w:pPr>
      <w:r w:rsidRPr="00EB69E0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31</w:t>
        </w:r>
      </w:fldSimple>
    </w:p>
    <w:p w:rsidR="00545F96" w:rsidRPr="00F40882" w:rsidRDefault="00545F96" w:rsidP="00EB69E0">
      <w:pPr>
        <w:rPr>
          <w:lang w:val="bg-BG"/>
        </w:rPr>
      </w:pPr>
    </w:p>
    <w:p w:rsidR="00BB40C1" w:rsidRDefault="00BB40C1" w:rsidP="00BB40C1">
      <w:pPr>
        <w:pStyle w:val="2"/>
        <w:rPr>
          <w:lang w:val="bg-BG"/>
        </w:rPr>
      </w:pPr>
      <w:bookmarkStart w:id="40" w:name="_Toc392776452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„Промяна на лични данни”</w:t>
      </w:r>
      <w:bookmarkEnd w:id="40"/>
    </w:p>
    <w:p w:rsidR="00F40882" w:rsidRDefault="00F40882" w:rsidP="004C7A81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32 и 33 са показани действията между потребител и система по време на редактиране на личните данни в профила на потребителя.</w:t>
      </w: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Default="00F40882" w:rsidP="00F40882">
      <w:pPr>
        <w:rPr>
          <w:lang w:val="bg-BG"/>
        </w:rPr>
      </w:pPr>
    </w:p>
    <w:p w:rsidR="00F40882" w:rsidRPr="00F40882" w:rsidRDefault="00F40882" w:rsidP="00F40882">
      <w:pPr>
        <w:rPr>
          <w:lang w:val="bg-BG"/>
        </w:rPr>
      </w:pPr>
    </w:p>
    <w:p w:rsidR="00BB40C1" w:rsidRDefault="00BB40C1" w:rsidP="00BB40C1">
      <w:pPr>
        <w:pStyle w:val="3"/>
        <w:rPr>
          <w:lang w:val="bg-BG"/>
        </w:rPr>
      </w:pPr>
      <w:bookmarkStart w:id="41" w:name="_Toc392776453"/>
      <w:r>
        <w:lastRenderedPageBreak/>
        <w:t xml:space="preserve">Activity </w:t>
      </w:r>
      <w:r>
        <w:rPr>
          <w:lang w:val="bg-BG"/>
        </w:rPr>
        <w:t>диаграма „Промяна на лични данни”</w:t>
      </w:r>
      <w:bookmarkEnd w:id="41"/>
    </w:p>
    <w:p w:rsidR="00EB69E0" w:rsidRDefault="00EB69E0" w:rsidP="00EB69E0">
      <w:pPr>
        <w:rPr>
          <w:lang w:val="bg-BG"/>
        </w:rPr>
      </w:pPr>
    </w:p>
    <w:p w:rsidR="00255805" w:rsidRDefault="00255805" w:rsidP="00255805">
      <w:pPr>
        <w:pStyle w:val="af1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614677" cy="5433505"/>
            <wp:effectExtent l="19050" t="0" r="0" b="0"/>
            <wp:docPr id="94" name="Картина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1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77" cy="543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E0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32</w:t>
        </w:r>
      </w:fldSimple>
    </w:p>
    <w:p w:rsidR="00EB69E0" w:rsidRDefault="00EB69E0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Default="00C74572" w:rsidP="00EB69E0"/>
    <w:p w:rsidR="00C74572" w:rsidRPr="00C74572" w:rsidRDefault="00C74572" w:rsidP="00EB69E0"/>
    <w:p w:rsidR="00255805" w:rsidRPr="00EB69E0" w:rsidRDefault="00255805" w:rsidP="00EB69E0">
      <w:pPr>
        <w:rPr>
          <w:lang w:val="bg-BG"/>
        </w:rPr>
      </w:pPr>
    </w:p>
    <w:p w:rsidR="00BB40C1" w:rsidRDefault="00BB40C1" w:rsidP="00BB40C1">
      <w:pPr>
        <w:pStyle w:val="3"/>
        <w:rPr>
          <w:lang w:val="bg-BG"/>
        </w:rPr>
      </w:pPr>
      <w:bookmarkStart w:id="42" w:name="_Toc392776454"/>
      <w:r>
        <w:lastRenderedPageBreak/>
        <w:t xml:space="preserve">Activity </w:t>
      </w:r>
      <w:r>
        <w:rPr>
          <w:lang w:val="bg-BG"/>
        </w:rPr>
        <w:t>диаграма „Обработка на грешни данни”</w:t>
      </w:r>
      <w:bookmarkEnd w:id="42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14677" cy="5397879"/>
            <wp:effectExtent l="19050" t="0" r="0" b="0"/>
            <wp:docPr id="97" name="Картина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1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77" cy="53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33</w:t>
        </w:r>
      </w:fldSimple>
    </w:p>
    <w:p w:rsidR="00255805" w:rsidRDefault="00255805" w:rsidP="00255805">
      <w:pPr>
        <w:rPr>
          <w:lang w:val="bg-BG"/>
        </w:rPr>
      </w:pPr>
    </w:p>
    <w:p w:rsidR="00255805" w:rsidRPr="00255805" w:rsidRDefault="00255805" w:rsidP="00255805">
      <w:pPr>
        <w:rPr>
          <w:lang w:val="bg-BG"/>
        </w:rPr>
      </w:pPr>
    </w:p>
    <w:p w:rsidR="00BB40C1" w:rsidRDefault="00BB40C1" w:rsidP="00BB40C1">
      <w:pPr>
        <w:pStyle w:val="2"/>
        <w:rPr>
          <w:lang w:val="bg-BG"/>
        </w:rPr>
      </w:pPr>
      <w:bookmarkStart w:id="43" w:name="_Toc392776455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„Промяна на парола”</w:t>
      </w:r>
      <w:bookmarkEnd w:id="43"/>
    </w:p>
    <w:p w:rsidR="004C7A81" w:rsidRDefault="004C7A81" w:rsidP="004C7A81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34, 35 и 36 са показани действията между системата и потребителя при смяна на паролата.</w:t>
      </w: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4C7A81" w:rsidRDefault="004C7A81" w:rsidP="004C7A81">
      <w:pPr>
        <w:rPr>
          <w:lang w:val="bg-BG"/>
        </w:rPr>
      </w:pPr>
    </w:p>
    <w:p w:rsidR="00256617" w:rsidRPr="004C7A81" w:rsidRDefault="00256617" w:rsidP="004C7A81">
      <w:pPr>
        <w:rPr>
          <w:lang w:val="bg-BG"/>
        </w:rPr>
      </w:pPr>
    </w:p>
    <w:p w:rsidR="00BB40C1" w:rsidRDefault="00BB40C1" w:rsidP="00BB40C1">
      <w:pPr>
        <w:pStyle w:val="3"/>
        <w:rPr>
          <w:lang w:val="bg-BG"/>
        </w:rPr>
      </w:pPr>
      <w:bookmarkStart w:id="44" w:name="_Toc392776456"/>
      <w:r>
        <w:t xml:space="preserve">Activity </w:t>
      </w:r>
      <w:r>
        <w:rPr>
          <w:lang w:val="bg-BG"/>
        </w:rPr>
        <w:t>диаграма „Промяна на парола”</w:t>
      </w:r>
      <w:bookmarkEnd w:id="44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745373" cy="6781639"/>
            <wp:effectExtent l="19050" t="0" r="7727" b="0"/>
            <wp:docPr id="100" name="Картина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9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73" cy="678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34</w:t>
        </w:r>
      </w:fldSimple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187431" w:rsidRDefault="00187431" w:rsidP="00255805">
      <w:pPr>
        <w:rPr>
          <w:lang w:val="bg-BG"/>
        </w:rPr>
      </w:pPr>
    </w:p>
    <w:p w:rsidR="00187431" w:rsidRPr="00255805" w:rsidRDefault="00187431" w:rsidP="00255805">
      <w:pPr>
        <w:rPr>
          <w:lang w:val="bg-BG"/>
        </w:rPr>
      </w:pPr>
    </w:p>
    <w:p w:rsidR="00BB40C1" w:rsidRDefault="000231B5" w:rsidP="00BB40C1">
      <w:pPr>
        <w:pStyle w:val="3"/>
        <w:rPr>
          <w:lang w:val="bg-BG"/>
        </w:rPr>
      </w:pPr>
      <w:bookmarkStart w:id="45" w:name="_Toc392776457"/>
      <w:r>
        <w:t xml:space="preserve">Activity </w:t>
      </w:r>
      <w:r>
        <w:rPr>
          <w:lang w:val="bg-BG"/>
        </w:rPr>
        <w:t>диаграма „Въвеждане на новата парола”</w:t>
      </w:r>
      <w:bookmarkEnd w:id="45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23683" cy="5391397"/>
            <wp:effectExtent l="19050" t="0" r="867" b="0"/>
            <wp:docPr id="103" name="Картина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-86" b="1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83" cy="539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35</w:t>
        </w:r>
      </w:fldSimple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591F2D" w:rsidRDefault="00591F2D" w:rsidP="00255805">
      <w:pPr>
        <w:rPr>
          <w:lang w:val="bg-BG"/>
        </w:rPr>
      </w:pPr>
    </w:p>
    <w:p w:rsidR="00255805" w:rsidRPr="00255805" w:rsidRDefault="00255805" w:rsidP="00255805">
      <w:pPr>
        <w:rPr>
          <w:lang w:val="bg-BG"/>
        </w:rPr>
      </w:pPr>
    </w:p>
    <w:p w:rsidR="000231B5" w:rsidRDefault="000231B5" w:rsidP="000231B5">
      <w:pPr>
        <w:pStyle w:val="3"/>
        <w:rPr>
          <w:lang w:val="bg-BG"/>
        </w:rPr>
      </w:pPr>
      <w:bookmarkStart w:id="46" w:name="_Toc392776458"/>
      <w:r>
        <w:t xml:space="preserve">Activity </w:t>
      </w:r>
      <w:r>
        <w:rPr>
          <w:lang w:val="bg-BG"/>
        </w:rPr>
        <w:t>диаграма „Обработка на невалидна парола”</w:t>
      </w:r>
      <w:bookmarkEnd w:id="46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35003" cy="6317672"/>
            <wp:effectExtent l="19050" t="0" r="8597" b="0"/>
            <wp:docPr id="106" name="Картина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r="-76" b="1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03" cy="631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36</w:t>
        </w:r>
      </w:fldSimple>
    </w:p>
    <w:p w:rsidR="00255805" w:rsidRDefault="00255805" w:rsidP="00255805">
      <w:pPr>
        <w:rPr>
          <w:lang w:val="bg-BG"/>
        </w:rPr>
      </w:pPr>
    </w:p>
    <w:p w:rsidR="00255805" w:rsidRPr="00255805" w:rsidRDefault="00255805" w:rsidP="00255805">
      <w:pPr>
        <w:rPr>
          <w:lang w:val="bg-BG"/>
        </w:rPr>
      </w:pPr>
    </w:p>
    <w:p w:rsidR="000231B5" w:rsidRDefault="000231B5" w:rsidP="000231B5">
      <w:pPr>
        <w:pStyle w:val="2"/>
        <w:rPr>
          <w:lang w:val="bg-BG"/>
        </w:rPr>
      </w:pPr>
      <w:bookmarkStart w:id="47" w:name="_Toc392776459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„Изтриване на потребител”</w:t>
      </w:r>
      <w:bookmarkEnd w:id="47"/>
    </w:p>
    <w:p w:rsidR="00AB0D97" w:rsidRPr="00AB0D97" w:rsidRDefault="00AB0D97" w:rsidP="00AB0D97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37, 38 и 39 са показани действията между потребител и система по време на прекратяване на потребителски профил.</w:t>
      </w:r>
    </w:p>
    <w:p w:rsidR="000231B5" w:rsidRDefault="000231B5" w:rsidP="000231B5">
      <w:pPr>
        <w:pStyle w:val="3"/>
        <w:rPr>
          <w:lang w:val="bg-BG"/>
        </w:rPr>
      </w:pPr>
      <w:bookmarkStart w:id="48" w:name="_Toc392776460"/>
      <w:r>
        <w:lastRenderedPageBreak/>
        <w:t xml:space="preserve">Activity </w:t>
      </w:r>
      <w:r>
        <w:rPr>
          <w:lang w:val="bg-BG"/>
        </w:rPr>
        <w:t>диаграма „Заявка за изтриване на потребител”</w:t>
      </w:r>
      <w:bookmarkEnd w:id="48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46072" cy="6000843"/>
            <wp:effectExtent l="19050" t="0" r="0" b="0"/>
            <wp:docPr id="109" name="Картина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2092" b="7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72" cy="600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37</w:t>
        </w:r>
      </w:fldSimple>
    </w:p>
    <w:p w:rsidR="00255805" w:rsidRDefault="00255805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AB0D97" w:rsidRDefault="00AB0D97" w:rsidP="00255805">
      <w:pPr>
        <w:rPr>
          <w:lang w:val="bg-BG"/>
        </w:rPr>
      </w:pPr>
    </w:p>
    <w:p w:rsidR="00255805" w:rsidRPr="00255805" w:rsidRDefault="00255805" w:rsidP="00255805">
      <w:pPr>
        <w:rPr>
          <w:lang w:val="bg-BG"/>
        </w:rPr>
      </w:pPr>
    </w:p>
    <w:p w:rsidR="000231B5" w:rsidRDefault="000231B5" w:rsidP="000231B5">
      <w:pPr>
        <w:pStyle w:val="3"/>
        <w:rPr>
          <w:lang w:val="bg-BG"/>
        </w:rPr>
      </w:pPr>
      <w:bookmarkStart w:id="49" w:name="_Toc392776461"/>
      <w:r>
        <w:t xml:space="preserve">Activity </w:t>
      </w:r>
      <w:r>
        <w:rPr>
          <w:lang w:val="bg-BG"/>
        </w:rPr>
        <w:t>диаграма „Обработка на грешна парола”</w:t>
      </w:r>
      <w:bookmarkEnd w:id="49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07435" cy="5640779"/>
            <wp:effectExtent l="19050" t="0" r="0" b="0"/>
            <wp:docPr id="112" name="Картина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r="1307" b="1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35" cy="564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38</w:t>
        </w:r>
      </w:fldSimple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Default="00581810" w:rsidP="00255805">
      <w:pPr>
        <w:rPr>
          <w:lang w:val="bg-BG"/>
        </w:rPr>
      </w:pPr>
    </w:p>
    <w:p w:rsidR="00581810" w:rsidRPr="00255805" w:rsidRDefault="00581810" w:rsidP="00255805">
      <w:pPr>
        <w:rPr>
          <w:lang w:val="bg-BG"/>
        </w:rPr>
      </w:pPr>
    </w:p>
    <w:p w:rsidR="000231B5" w:rsidRDefault="000231B5" w:rsidP="000231B5">
      <w:pPr>
        <w:pStyle w:val="3"/>
        <w:rPr>
          <w:lang w:val="bg-BG"/>
        </w:rPr>
      </w:pPr>
      <w:bookmarkStart w:id="50" w:name="_Toc392776462"/>
      <w:r>
        <w:t xml:space="preserve">Activity </w:t>
      </w:r>
      <w:r>
        <w:rPr>
          <w:lang w:val="bg-BG"/>
        </w:rPr>
        <w:t>диаграма „Обработка на невалидна заявка за изтриване”</w:t>
      </w:r>
      <w:bookmarkEnd w:id="50"/>
    </w:p>
    <w:p w:rsidR="00255805" w:rsidRDefault="00255805" w:rsidP="0025580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57272" cy="4785756"/>
            <wp:effectExtent l="19050" t="0" r="5328" b="0"/>
            <wp:docPr id="115" name="Картина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30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272" cy="478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39</w:t>
        </w:r>
      </w:fldSimple>
    </w:p>
    <w:p w:rsidR="00255805" w:rsidRPr="00255805" w:rsidRDefault="00255805" w:rsidP="00255805">
      <w:pPr>
        <w:rPr>
          <w:lang w:val="bg-BG"/>
        </w:rPr>
      </w:pPr>
    </w:p>
    <w:p w:rsidR="00EB69E0" w:rsidRDefault="00EB69E0" w:rsidP="00EB69E0">
      <w:pPr>
        <w:pStyle w:val="2"/>
        <w:rPr>
          <w:lang w:val="bg-BG"/>
        </w:rPr>
      </w:pPr>
      <w:bookmarkStart w:id="51" w:name="_Toc392776463"/>
      <w:r>
        <w:t>Activity</w:t>
      </w:r>
      <w:r>
        <w:rPr>
          <w:lang w:val="bg-BG"/>
        </w:rPr>
        <w:t xml:space="preserve"> диаграма за </w:t>
      </w:r>
      <w:r>
        <w:t xml:space="preserve">Use Case </w:t>
      </w:r>
      <w:r>
        <w:rPr>
          <w:lang w:val="bg-BG"/>
        </w:rPr>
        <w:t>„Блокиране на потребител”</w:t>
      </w:r>
      <w:bookmarkEnd w:id="51"/>
    </w:p>
    <w:p w:rsidR="00FA596E" w:rsidRDefault="00FA596E" w:rsidP="00D57F35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40 са показани действията между системен администратор и система по време на блокиране на потребител, нарушил „Условията”.</w:t>
      </w: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Default="00FA596E" w:rsidP="00FA596E">
      <w:pPr>
        <w:rPr>
          <w:lang w:val="bg-BG"/>
        </w:rPr>
      </w:pPr>
    </w:p>
    <w:p w:rsidR="00FA596E" w:rsidRPr="00FA596E" w:rsidRDefault="00FA596E" w:rsidP="00FA596E">
      <w:pPr>
        <w:rPr>
          <w:lang w:val="bg-BG"/>
        </w:rPr>
      </w:pPr>
    </w:p>
    <w:p w:rsidR="00EB69E0" w:rsidRPr="00EB69E0" w:rsidRDefault="00EB69E0" w:rsidP="00EB69E0">
      <w:pPr>
        <w:pStyle w:val="3"/>
        <w:rPr>
          <w:lang w:val="bg-BG"/>
        </w:rPr>
      </w:pPr>
      <w:bookmarkStart w:id="52" w:name="_Toc392776464"/>
      <w:r>
        <w:t>Activity</w:t>
      </w:r>
      <w:r>
        <w:rPr>
          <w:lang w:val="bg-BG"/>
        </w:rPr>
        <w:t xml:space="preserve"> диаграма „Преустановяване на потребител”</w:t>
      </w:r>
      <w:bookmarkEnd w:id="52"/>
    </w:p>
    <w:p w:rsidR="000231B5" w:rsidRDefault="000231B5" w:rsidP="000231B5">
      <w:pPr>
        <w:rPr>
          <w:lang w:val="bg-BG"/>
        </w:rPr>
      </w:pPr>
    </w:p>
    <w:p w:rsidR="00255805" w:rsidRDefault="00255805" w:rsidP="000231B5">
      <w:pPr>
        <w:rPr>
          <w:lang w:val="bg-BG"/>
        </w:rPr>
      </w:pPr>
    </w:p>
    <w:p w:rsidR="00255805" w:rsidRDefault="00255805" w:rsidP="00255805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454831" cy="6794204"/>
            <wp:effectExtent l="19050" t="0" r="0" b="0"/>
            <wp:docPr id="118" name="Картина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1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475" cy="679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05" w:rsidRDefault="00255805" w:rsidP="00255805">
      <w:pPr>
        <w:pStyle w:val="af1"/>
        <w:jc w:val="center"/>
        <w:rPr>
          <w:lang w:val="bg-BG"/>
        </w:rPr>
      </w:pPr>
      <w:r w:rsidRPr="00255805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40</w:t>
        </w:r>
      </w:fldSimple>
    </w:p>
    <w:p w:rsidR="00255805" w:rsidRPr="000231B5" w:rsidRDefault="00255805" w:rsidP="000231B5">
      <w:pPr>
        <w:rPr>
          <w:lang w:val="bg-BG"/>
        </w:rPr>
      </w:pPr>
    </w:p>
    <w:p w:rsidR="00CB2EB2" w:rsidRDefault="00CB2EB2" w:rsidP="00BB40C1">
      <w:pPr>
        <w:rPr>
          <w:lang w:val="bg-BG"/>
        </w:rPr>
      </w:pPr>
    </w:p>
    <w:p w:rsidR="00852B8A" w:rsidRDefault="00852B8A" w:rsidP="00BB40C1">
      <w:pPr>
        <w:rPr>
          <w:lang w:val="bg-BG"/>
        </w:rPr>
      </w:pPr>
    </w:p>
    <w:p w:rsidR="00852B8A" w:rsidRDefault="00C777D8" w:rsidP="00852B8A">
      <w:pPr>
        <w:pStyle w:val="2"/>
        <w:rPr>
          <w:lang w:val="bg-BG"/>
        </w:rPr>
      </w:pPr>
      <w:bookmarkStart w:id="53" w:name="_Toc392776465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„Публикуване на обява”</w:t>
      </w:r>
      <w:bookmarkEnd w:id="53"/>
    </w:p>
    <w:p w:rsidR="00CB2EB2" w:rsidRPr="00CB2EB2" w:rsidRDefault="00CB2EB2" w:rsidP="00D57F35">
      <w:pPr>
        <w:ind w:left="720" w:firstLine="720"/>
        <w:jc w:val="both"/>
        <w:rPr>
          <w:lang w:val="bg-BG"/>
        </w:rPr>
      </w:pPr>
      <w:r>
        <w:rPr>
          <w:lang w:val="bg-BG"/>
        </w:rPr>
        <w:t>На  Фигури 41, 42 и 43 са показани действията между потребител и система по време на публикуване на обява.</w:t>
      </w:r>
    </w:p>
    <w:p w:rsidR="00C777D8" w:rsidRDefault="00C777D8" w:rsidP="00C777D8">
      <w:pPr>
        <w:pStyle w:val="3"/>
        <w:rPr>
          <w:lang w:val="bg-BG"/>
        </w:rPr>
      </w:pPr>
      <w:bookmarkStart w:id="54" w:name="_Toc392776466"/>
      <w:r>
        <w:t xml:space="preserve">Activity </w:t>
      </w:r>
      <w:r>
        <w:rPr>
          <w:lang w:val="bg-BG"/>
        </w:rPr>
        <w:t>диаграма „Въвеждане на информация за обявата”</w:t>
      </w:r>
      <w:bookmarkEnd w:id="54"/>
    </w:p>
    <w:p w:rsidR="00852C36" w:rsidRDefault="00852C36" w:rsidP="00852C36">
      <w:pPr>
        <w:rPr>
          <w:lang w:val="bg-BG"/>
        </w:rPr>
      </w:pPr>
    </w:p>
    <w:p w:rsidR="00852C36" w:rsidRDefault="00852C36" w:rsidP="00852C36">
      <w:pPr>
        <w:keepNext/>
        <w:jc w:val="center"/>
        <w:rPr>
          <w:noProof/>
          <w:lang w:val="bg-BG" w:eastAsia="bg-BG"/>
        </w:rPr>
      </w:pPr>
    </w:p>
    <w:p w:rsidR="00852C36" w:rsidRDefault="00852C36" w:rsidP="00852C36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65964" cy="5704208"/>
            <wp:effectExtent l="19050" t="0" r="0" b="0"/>
            <wp:docPr id="121" name="Картина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b="8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64" cy="570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6" w:rsidRDefault="00852C36" w:rsidP="00852C36">
      <w:pPr>
        <w:pStyle w:val="af1"/>
        <w:jc w:val="center"/>
        <w:rPr>
          <w:lang w:val="bg-BG"/>
        </w:rPr>
      </w:pPr>
      <w:r w:rsidRPr="00852C36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41</w:t>
        </w:r>
      </w:fldSimple>
    </w:p>
    <w:p w:rsidR="00852C36" w:rsidRDefault="00852C36" w:rsidP="00852C36">
      <w:pPr>
        <w:rPr>
          <w:lang w:val="bg-BG"/>
        </w:rPr>
      </w:pPr>
    </w:p>
    <w:p w:rsidR="00852C36" w:rsidRDefault="00852C36" w:rsidP="00852C36">
      <w:pPr>
        <w:rPr>
          <w:lang w:val="bg-BG"/>
        </w:rPr>
      </w:pPr>
    </w:p>
    <w:p w:rsidR="00852C36" w:rsidRDefault="00852C36" w:rsidP="00852C36">
      <w:pPr>
        <w:rPr>
          <w:lang w:val="bg-BG"/>
        </w:rPr>
      </w:pPr>
    </w:p>
    <w:p w:rsidR="00CB2EB2" w:rsidRDefault="00CB2EB2" w:rsidP="00852C36">
      <w:pPr>
        <w:rPr>
          <w:lang w:val="bg-BG"/>
        </w:rPr>
      </w:pPr>
    </w:p>
    <w:p w:rsidR="00CB2EB2" w:rsidRDefault="00CB2EB2" w:rsidP="00852C36">
      <w:pPr>
        <w:rPr>
          <w:lang w:val="bg-BG"/>
        </w:rPr>
      </w:pPr>
    </w:p>
    <w:p w:rsidR="003B1E48" w:rsidRDefault="003B1E48" w:rsidP="00852C36">
      <w:pPr>
        <w:rPr>
          <w:lang w:val="bg-BG"/>
        </w:rPr>
      </w:pPr>
    </w:p>
    <w:p w:rsidR="003B1E48" w:rsidRPr="00852C36" w:rsidRDefault="003B1E48" w:rsidP="00852C36">
      <w:pPr>
        <w:rPr>
          <w:lang w:val="bg-BG"/>
        </w:rPr>
      </w:pPr>
    </w:p>
    <w:p w:rsidR="00C777D8" w:rsidRDefault="00C777D8" w:rsidP="00C777D8">
      <w:pPr>
        <w:pStyle w:val="3"/>
        <w:rPr>
          <w:lang w:val="bg-BG"/>
        </w:rPr>
      </w:pPr>
      <w:bookmarkStart w:id="55" w:name="_Toc392776467"/>
      <w:r>
        <w:t xml:space="preserve">Activity </w:t>
      </w:r>
      <w:r>
        <w:rPr>
          <w:lang w:val="bg-BG"/>
        </w:rPr>
        <w:t>диаграма „Проверка за некоректна информация на обявата/търг”</w:t>
      </w:r>
      <w:bookmarkEnd w:id="55"/>
    </w:p>
    <w:p w:rsidR="00852C36" w:rsidRDefault="00852C36" w:rsidP="00852C36">
      <w:pPr>
        <w:rPr>
          <w:lang w:val="bg-BG"/>
        </w:rPr>
      </w:pPr>
    </w:p>
    <w:p w:rsidR="008C6E53" w:rsidRDefault="008C6E53" w:rsidP="008C6E53">
      <w:pPr>
        <w:keepNext/>
        <w:jc w:val="center"/>
        <w:rPr>
          <w:noProof/>
          <w:lang w:val="bg-BG" w:eastAsia="bg-BG"/>
        </w:rPr>
      </w:pPr>
    </w:p>
    <w:p w:rsidR="008C6E53" w:rsidRDefault="008C6E53" w:rsidP="008C6E5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6163294"/>
            <wp:effectExtent l="19050" t="0" r="1237" b="0"/>
            <wp:docPr id="124" name="Картина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b="19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616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6" w:rsidRDefault="008C6E53" w:rsidP="008C6E53">
      <w:pPr>
        <w:pStyle w:val="af1"/>
        <w:jc w:val="center"/>
        <w:rPr>
          <w:lang w:val="bg-BG"/>
        </w:rPr>
      </w:pPr>
      <w:r w:rsidRPr="008C6E5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42</w:t>
        </w:r>
      </w:fldSimple>
    </w:p>
    <w:p w:rsidR="00852C36" w:rsidRDefault="00852C36" w:rsidP="00852C36">
      <w:pPr>
        <w:rPr>
          <w:lang w:val="bg-BG"/>
        </w:rPr>
      </w:pPr>
    </w:p>
    <w:p w:rsidR="008C6E53" w:rsidRDefault="008C6E53" w:rsidP="00852C36">
      <w:pPr>
        <w:rPr>
          <w:lang w:val="bg-BG"/>
        </w:rPr>
      </w:pPr>
    </w:p>
    <w:p w:rsidR="008C6E53" w:rsidRDefault="008C6E53" w:rsidP="00852C36">
      <w:pPr>
        <w:rPr>
          <w:lang w:val="bg-BG"/>
        </w:rPr>
      </w:pPr>
    </w:p>
    <w:p w:rsidR="003B1E48" w:rsidRDefault="003B1E48" w:rsidP="00852C36">
      <w:pPr>
        <w:rPr>
          <w:lang w:val="bg-BG"/>
        </w:rPr>
      </w:pPr>
    </w:p>
    <w:p w:rsidR="003B1E48" w:rsidRDefault="003B1E48" w:rsidP="00852C36">
      <w:pPr>
        <w:rPr>
          <w:lang w:val="bg-BG"/>
        </w:rPr>
      </w:pPr>
    </w:p>
    <w:p w:rsidR="008C6E53" w:rsidRDefault="008C6E53" w:rsidP="00852C36">
      <w:pPr>
        <w:rPr>
          <w:lang w:val="bg-BG"/>
        </w:rPr>
      </w:pPr>
    </w:p>
    <w:p w:rsidR="003B1E48" w:rsidRPr="00852C36" w:rsidRDefault="003B1E48" w:rsidP="00852C36">
      <w:pPr>
        <w:rPr>
          <w:lang w:val="bg-BG"/>
        </w:rPr>
      </w:pPr>
    </w:p>
    <w:p w:rsidR="00C777D8" w:rsidRDefault="00C777D8" w:rsidP="00C777D8">
      <w:pPr>
        <w:pStyle w:val="3"/>
        <w:rPr>
          <w:lang w:val="bg-BG"/>
        </w:rPr>
      </w:pPr>
      <w:bookmarkStart w:id="56" w:name="_Toc392776468"/>
      <w:r>
        <w:t xml:space="preserve">Activity </w:t>
      </w:r>
      <w:r>
        <w:rPr>
          <w:lang w:val="bg-BG"/>
        </w:rPr>
        <w:t>диаграма „Запис на обявата в базата данни”</w:t>
      </w:r>
      <w:bookmarkEnd w:id="56"/>
    </w:p>
    <w:p w:rsidR="008C6E53" w:rsidRDefault="008C6E53" w:rsidP="008C6E53">
      <w:pPr>
        <w:rPr>
          <w:lang w:val="bg-BG"/>
        </w:rPr>
      </w:pPr>
    </w:p>
    <w:p w:rsidR="0030729F" w:rsidRDefault="0030729F" w:rsidP="0030729F">
      <w:pPr>
        <w:keepNext/>
        <w:jc w:val="center"/>
        <w:rPr>
          <w:noProof/>
          <w:lang w:val="bg-BG" w:eastAsia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30488" cy="4227616"/>
            <wp:effectExtent l="19050" t="0" r="0" b="0"/>
            <wp:docPr id="127" name="Картина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2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8" cy="422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53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43</w:t>
        </w:r>
      </w:fldSimple>
    </w:p>
    <w:p w:rsidR="0030729F" w:rsidRDefault="0030729F" w:rsidP="0030729F">
      <w:pPr>
        <w:rPr>
          <w:lang w:val="bg-BG"/>
        </w:rPr>
      </w:pPr>
    </w:p>
    <w:p w:rsidR="0030729F" w:rsidRPr="0030729F" w:rsidRDefault="0030729F" w:rsidP="0030729F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57" w:name="_Toc392776469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„Редактиране на обява”</w:t>
      </w:r>
      <w:bookmarkEnd w:id="57"/>
    </w:p>
    <w:p w:rsidR="00D57F35" w:rsidRDefault="00D57F35" w:rsidP="00D57F35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44 са показани действията между потребител и система по време на редактиране на информацията за обява.</w:t>
      </w: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Default="00D57F35" w:rsidP="00D57F35">
      <w:pPr>
        <w:ind w:left="720" w:firstLine="720"/>
        <w:jc w:val="both"/>
        <w:rPr>
          <w:lang w:val="bg-BG"/>
        </w:rPr>
      </w:pPr>
    </w:p>
    <w:p w:rsidR="00D57F35" w:rsidRPr="00D57F35" w:rsidRDefault="00D57F35" w:rsidP="00D57F35">
      <w:pPr>
        <w:ind w:left="720" w:firstLine="720"/>
        <w:jc w:val="both"/>
        <w:rPr>
          <w:lang w:val="bg-BG"/>
        </w:rPr>
      </w:pPr>
    </w:p>
    <w:p w:rsidR="00C777D8" w:rsidRDefault="00C777D8" w:rsidP="00C777D8">
      <w:pPr>
        <w:pStyle w:val="3"/>
        <w:rPr>
          <w:lang w:val="bg-BG"/>
        </w:rPr>
      </w:pPr>
      <w:bookmarkStart w:id="58" w:name="_Toc392776470"/>
      <w:r>
        <w:t xml:space="preserve">Activity </w:t>
      </w:r>
      <w:r>
        <w:rPr>
          <w:lang w:val="bg-BG"/>
        </w:rPr>
        <w:t>диаграма „Промяна данните на обява/търг”</w:t>
      </w:r>
      <w:bookmarkEnd w:id="58"/>
    </w:p>
    <w:p w:rsidR="0030729F" w:rsidRDefault="0030729F" w:rsidP="0030729F">
      <w:pPr>
        <w:rPr>
          <w:lang w:val="bg-BG"/>
        </w:rPr>
      </w:pPr>
    </w:p>
    <w:p w:rsidR="0030729F" w:rsidRDefault="0030729F" w:rsidP="0030729F">
      <w:pPr>
        <w:keepNext/>
        <w:jc w:val="center"/>
        <w:rPr>
          <w:noProof/>
          <w:lang w:val="bg-BG" w:eastAsia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30488" cy="5082639"/>
            <wp:effectExtent l="19050" t="0" r="0" b="0"/>
            <wp:docPr id="130" name="Картина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1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8" cy="508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44</w:t>
        </w:r>
      </w:fldSimple>
    </w:p>
    <w:p w:rsidR="0030729F" w:rsidRPr="0030729F" w:rsidRDefault="0030729F" w:rsidP="0030729F">
      <w:pPr>
        <w:rPr>
          <w:lang w:val="bg-BG"/>
        </w:rPr>
      </w:pPr>
    </w:p>
    <w:p w:rsidR="0030729F" w:rsidRPr="0030729F" w:rsidRDefault="0030729F" w:rsidP="0030729F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59" w:name="_Toc392776471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„Прекратяване на обява по искане на потребител”</w:t>
      </w:r>
      <w:bookmarkEnd w:id="59"/>
    </w:p>
    <w:p w:rsidR="00F349F4" w:rsidRDefault="00390CDD" w:rsidP="00390CDD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45 и 46 са показани действията между потребител и система по време на изтриване на обява по желание на потребителя.</w:t>
      </w: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Default="00390CDD" w:rsidP="00390CDD">
      <w:pPr>
        <w:ind w:left="720" w:firstLine="720"/>
        <w:jc w:val="both"/>
        <w:rPr>
          <w:lang w:val="bg-BG"/>
        </w:rPr>
      </w:pPr>
    </w:p>
    <w:p w:rsidR="00390CDD" w:rsidRPr="00F349F4" w:rsidRDefault="00390CDD" w:rsidP="00390CDD">
      <w:pPr>
        <w:ind w:left="720" w:firstLine="720"/>
        <w:jc w:val="both"/>
        <w:rPr>
          <w:lang w:val="bg-BG"/>
        </w:rPr>
      </w:pPr>
    </w:p>
    <w:p w:rsidR="00C777D8" w:rsidRDefault="00C777D8" w:rsidP="00C777D8">
      <w:pPr>
        <w:pStyle w:val="3"/>
        <w:rPr>
          <w:lang w:val="bg-BG"/>
        </w:rPr>
      </w:pPr>
      <w:bookmarkStart w:id="60" w:name="_Toc392776472"/>
      <w:r>
        <w:t xml:space="preserve">Activity </w:t>
      </w:r>
      <w:r>
        <w:rPr>
          <w:lang w:val="bg-BG"/>
        </w:rPr>
        <w:t>диаграма „Прекратяване на обява/търг”</w:t>
      </w:r>
      <w:bookmarkEnd w:id="60"/>
    </w:p>
    <w:p w:rsidR="0030729F" w:rsidRDefault="0030729F" w:rsidP="0030729F">
      <w:pPr>
        <w:rPr>
          <w:lang w:val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97979" cy="4928941"/>
            <wp:effectExtent l="19050" t="0" r="2721" b="0"/>
            <wp:docPr id="133" name="Картина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44" cy="492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45</w:t>
        </w:r>
      </w:fldSimple>
    </w:p>
    <w:p w:rsidR="0030729F" w:rsidRDefault="0030729F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CF70B5" w:rsidRDefault="00CF70B5" w:rsidP="0030729F">
      <w:pPr>
        <w:rPr>
          <w:lang w:val="bg-BG"/>
        </w:rPr>
      </w:pPr>
    </w:p>
    <w:p w:rsidR="0030729F" w:rsidRDefault="0030729F" w:rsidP="0030729F">
      <w:pPr>
        <w:rPr>
          <w:lang w:val="bg-BG"/>
        </w:rPr>
      </w:pPr>
    </w:p>
    <w:p w:rsidR="00CF70B5" w:rsidRPr="0030729F" w:rsidRDefault="00CF70B5" w:rsidP="0030729F">
      <w:pPr>
        <w:rPr>
          <w:lang w:val="bg-BG"/>
        </w:rPr>
      </w:pPr>
    </w:p>
    <w:p w:rsidR="00C777D8" w:rsidRDefault="00C777D8" w:rsidP="00C777D8">
      <w:pPr>
        <w:pStyle w:val="3"/>
        <w:rPr>
          <w:lang w:val="bg-BG"/>
        </w:rPr>
      </w:pPr>
      <w:bookmarkStart w:id="61" w:name="_Toc392776473"/>
      <w:r>
        <w:t xml:space="preserve">Activity </w:t>
      </w:r>
      <w:r>
        <w:rPr>
          <w:lang w:val="bg-BG"/>
        </w:rPr>
        <w:t>диаграма „Запис на промените в базата данни”</w:t>
      </w:r>
      <w:bookmarkEnd w:id="61"/>
    </w:p>
    <w:p w:rsidR="0030729F" w:rsidRDefault="0030729F" w:rsidP="0030729F">
      <w:pPr>
        <w:rPr>
          <w:lang w:val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96098" cy="3114379"/>
            <wp:effectExtent l="19050" t="0" r="0" b="0"/>
            <wp:docPr id="136" name="Картина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23" cy="311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46</w:t>
        </w:r>
      </w:fldSimple>
    </w:p>
    <w:p w:rsidR="0030729F" w:rsidRPr="0030729F" w:rsidRDefault="0030729F" w:rsidP="0030729F">
      <w:pPr>
        <w:rPr>
          <w:lang w:val="bg-BG"/>
        </w:rPr>
      </w:pPr>
    </w:p>
    <w:p w:rsidR="00852B8A" w:rsidRDefault="00C777D8" w:rsidP="00C777D8">
      <w:pPr>
        <w:pStyle w:val="2"/>
        <w:rPr>
          <w:lang w:val="bg-BG"/>
        </w:rPr>
      </w:pPr>
      <w:bookmarkStart w:id="62" w:name="_Toc392776474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„Прекратяване на обява поради изтичане на времето”</w:t>
      </w:r>
      <w:bookmarkEnd w:id="62"/>
    </w:p>
    <w:p w:rsidR="00D90E5C" w:rsidRDefault="00D90E5C" w:rsidP="00D90E5C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47 са показани действията, които извършва системата при изтриване на обява, чието време е изтекло.</w:t>
      </w: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Default="00D90E5C" w:rsidP="00D90E5C">
      <w:pPr>
        <w:ind w:left="720" w:firstLine="720"/>
        <w:jc w:val="both"/>
        <w:rPr>
          <w:lang w:val="bg-BG"/>
        </w:rPr>
      </w:pPr>
    </w:p>
    <w:p w:rsidR="00D90E5C" w:rsidRPr="00D90E5C" w:rsidRDefault="00D90E5C" w:rsidP="00D90E5C">
      <w:pPr>
        <w:ind w:left="720" w:firstLine="720"/>
        <w:jc w:val="both"/>
        <w:rPr>
          <w:lang w:val="bg-BG"/>
        </w:rPr>
      </w:pPr>
    </w:p>
    <w:p w:rsidR="0030729F" w:rsidRDefault="0030729F" w:rsidP="0030729F">
      <w:pPr>
        <w:rPr>
          <w:lang w:val="bg-BG"/>
        </w:rPr>
      </w:pPr>
    </w:p>
    <w:p w:rsidR="0030729F" w:rsidRDefault="0030729F" w:rsidP="0030729F">
      <w:pPr>
        <w:rPr>
          <w:noProof/>
          <w:lang w:val="bg-BG" w:eastAsia="bg-BG"/>
        </w:rPr>
      </w:pPr>
    </w:p>
    <w:p w:rsidR="00D90E5C" w:rsidRDefault="00D90E5C" w:rsidP="00D90E5C">
      <w:pPr>
        <w:pStyle w:val="3"/>
        <w:rPr>
          <w:lang w:val="bg-BG"/>
        </w:rPr>
      </w:pPr>
      <w:bookmarkStart w:id="63" w:name="_Toc392776475"/>
      <w:r>
        <w:lastRenderedPageBreak/>
        <w:t xml:space="preserve">Activity </w:t>
      </w:r>
      <w:r>
        <w:rPr>
          <w:lang w:val="bg-BG"/>
        </w:rPr>
        <w:t>диаграма „Проверка за изтекло време”</w:t>
      </w:r>
      <w:bookmarkEnd w:id="63"/>
    </w:p>
    <w:p w:rsidR="00D90E5C" w:rsidRPr="00D90E5C" w:rsidRDefault="00D90E5C" w:rsidP="00D90E5C">
      <w:pPr>
        <w:rPr>
          <w:lang w:val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6062151"/>
            <wp:effectExtent l="19050" t="0" r="1237" b="0"/>
            <wp:docPr id="139" name="Картина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b="18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606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47</w:t>
        </w:r>
      </w:fldSimple>
    </w:p>
    <w:p w:rsidR="0030729F" w:rsidRDefault="0030729F" w:rsidP="0030729F">
      <w:pPr>
        <w:rPr>
          <w:lang w:val="bg-BG"/>
        </w:rPr>
      </w:pPr>
    </w:p>
    <w:p w:rsidR="0030729F" w:rsidRPr="0030729F" w:rsidRDefault="0030729F" w:rsidP="0030729F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64" w:name="_Toc392776476"/>
      <w:r>
        <w:t xml:space="preserve">Activity </w:t>
      </w:r>
      <w:r>
        <w:rPr>
          <w:lang w:val="bg-BG"/>
        </w:rPr>
        <w:t xml:space="preserve">диаграми за </w:t>
      </w:r>
      <w:r>
        <w:t xml:space="preserve">Use Case </w:t>
      </w:r>
      <w:r>
        <w:rPr>
          <w:lang w:val="bg-BG"/>
        </w:rPr>
        <w:t>„Прекратяване на обява поради продажба”</w:t>
      </w:r>
      <w:bookmarkEnd w:id="64"/>
    </w:p>
    <w:p w:rsidR="0030729F" w:rsidRDefault="009316B6" w:rsidP="009316B6">
      <w:pPr>
        <w:ind w:left="720" w:firstLine="720"/>
        <w:rPr>
          <w:lang w:val="bg-BG"/>
        </w:rPr>
      </w:pPr>
      <w:r>
        <w:rPr>
          <w:lang w:val="bg-BG"/>
        </w:rPr>
        <w:t>На Фигура 48 са показани действията между потребител и система при изтриване на обява, която е била продадена.</w:t>
      </w:r>
    </w:p>
    <w:p w:rsidR="0030729F" w:rsidRDefault="0030729F" w:rsidP="0030729F">
      <w:pPr>
        <w:rPr>
          <w:noProof/>
          <w:lang w:val="bg-BG" w:eastAsia="bg-BG"/>
        </w:rPr>
      </w:pPr>
    </w:p>
    <w:p w:rsidR="00400008" w:rsidRDefault="00400008" w:rsidP="0030729F">
      <w:pPr>
        <w:rPr>
          <w:noProof/>
          <w:lang w:val="bg-BG" w:eastAsia="bg-BG"/>
        </w:rPr>
      </w:pPr>
    </w:p>
    <w:p w:rsidR="00400008" w:rsidRDefault="00400008" w:rsidP="0030729F">
      <w:pPr>
        <w:rPr>
          <w:noProof/>
          <w:lang w:val="bg-BG" w:eastAsia="bg-BG"/>
        </w:rPr>
      </w:pPr>
    </w:p>
    <w:p w:rsidR="00400008" w:rsidRDefault="00400008" w:rsidP="0030729F">
      <w:pPr>
        <w:rPr>
          <w:noProof/>
          <w:lang w:val="bg-BG" w:eastAsia="bg-BG"/>
        </w:rPr>
      </w:pPr>
    </w:p>
    <w:p w:rsidR="00400008" w:rsidRDefault="00400008" w:rsidP="0030729F">
      <w:pPr>
        <w:rPr>
          <w:noProof/>
          <w:lang w:val="bg-BG" w:eastAsia="bg-BG"/>
        </w:rPr>
      </w:pPr>
    </w:p>
    <w:p w:rsidR="00400008" w:rsidRDefault="00400008" w:rsidP="00400008">
      <w:pPr>
        <w:pStyle w:val="3"/>
        <w:rPr>
          <w:lang w:val="bg-BG"/>
        </w:rPr>
      </w:pPr>
      <w:bookmarkStart w:id="65" w:name="_Toc392776477"/>
      <w:r>
        <w:t xml:space="preserve">Activity </w:t>
      </w:r>
      <w:r>
        <w:rPr>
          <w:lang w:val="bg-BG"/>
        </w:rPr>
        <w:t>диаграма „Обява”</w:t>
      </w:r>
      <w:bookmarkEnd w:id="65"/>
    </w:p>
    <w:p w:rsidR="00400008" w:rsidRPr="00400008" w:rsidRDefault="00400008" w:rsidP="00400008">
      <w:pPr>
        <w:rPr>
          <w:lang w:val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746643" cy="6615502"/>
            <wp:effectExtent l="19050" t="0" r="6457" b="0"/>
            <wp:docPr id="142" name="Картина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b="20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43" cy="661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48</w:t>
        </w:r>
      </w:fldSimple>
    </w:p>
    <w:p w:rsidR="0030729F" w:rsidRPr="0030729F" w:rsidRDefault="0030729F" w:rsidP="0030729F">
      <w:pPr>
        <w:rPr>
          <w:lang w:val="bg-BG"/>
        </w:rPr>
      </w:pPr>
    </w:p>
    <w:p w:rsidR="00852B8A" w:rsidRDefault="00C777D8" w:rsidP="00852B8A">
      <w:pPr>
        <w:pStyle w:val="2"/>
        <w:rPr>
          <w:lang w:val="bg-BG"/>
        </w:rPr>
      </w:pPr>
      <w:bookmarkStart w:id="66" w:name="_Toc392776478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„Добавяне на продукт в Кошница”</w:t>
      </w:r>
      <w:bookmarkEnd w:id="66"/>
    </w:p>
    <w:p w:rsidR="00697DE8" w:rsidRPr="00697DE8" w:rsidRDefault="00697DE8" w:rsidP="00697DE8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49 са показани действията между потребител и система при добавяне на обяви в потребителската кошница.</w:t>
      </w:r>
    </w:p>
    <w:p w:rsidR="00C777D8" w:rsidRDefault="00C777D8" w:rsidP="00C777D8">
      <w:pPr>
        <w:pStyle w:val="3"/>
        <w:rPr>
          <w:lang w:val="bg-BG"/>
        </w:rPr>
      </w:pPr>
      <w:bookmarkStart w:id="67" w:name="_Toc392776479"/>
      <w:r>
        <w:lastRenderedPageBreak/>
        <w:t>Activity</w:t>
      </w:r>
      <w:r>
        <w:rPr>
          <w:lang w:val="bg-BG"/>
        </w:rPr>
        <w:t xml:space="preserve"> диаграма „</w:t>
      </w:r>
      <w:r w:rsidR="00852C36">
        <w:rPr>
          <w:lang w:val="bg-BG"/>
        </w:rPr>
        <w:t>Добавяне в кошница</w:t>
      </w:r>
      <w:r>
        <w:rPr>
          <w:lang w:val="bg-BG"/>
        </w:rPr>
        <w:t>”</w:t>
      </w:r>
      <w:bookmarkEnd w:id="67"/>
    </w:p>
    <w:p w:rsidR="0030729F" w:rsidRDefault="0030729F" w:rsidP="0030729F">
      <w:pPr>
        <w:rPr>
          <w:lang w:val="bg-BG"/>
        </w:rPr>
      </w:pPr>
    </w:p>
    <w:p w:rsidR="0030729F" w:rsidRDefault="0030729F" w:rsidP="0030729F">
      <w:pPr>
        <w:rPr>
          <w:noProof/>
          <w:lang w:val="bg-BG" w:eastAsia="bg-BG"/>
        </w:rPr>
      </w:pPr>
    </w:p>
    <w:p w:rsidR="0030729F" w:rsidRDefault="0030729F" w:rsidP="0030729F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5749342"/>
            <wp:effectExtent l="19050" t="0" r="1237" b="0"/>
            <wp:docPr id="145" name="Картина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b="19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574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F" w:rsidRDefault="0030729F" w:rsidP="0030729F">
      <w:pPr>
        <w:pStyle w:val="af1"/>
        <w:jc w:val="center"/>
        <w:rPr>
          <w:lang w:val="bg-BG"/>
        </w:rPr>
      </w:pPr>
      <w:r w:rsidRPr="0030729F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49</w:t>
        </w:r>
      </w:fldSimple>
    </w:p>
    <w:p w:rsidR="0030729F" w:rsidRPr="0030729F" w:rsidRDefault="0030729F" w:rsidP="0030729F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68" w:name="_Toc392776480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„Избор на обява - каталог”</w:t>
      </w:r>
      <w:bookmarkEnd w:id="68"/>
    </w:p>
    <w:p w:rsidR="00E6467D" w:rsidRDefault="00E6467D" w:rsidP="00C3476F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50 и 51 са показани действията между потребител и система при търсене на обяви в каталога.</w:t>
      </w:r>
    </w:p>
    <w:p w:rsidR="00E6467D" w:rsidRDefault="00E6467D" w:rsidP="00E6467D">
      <w:pPr>
        <w:ind w:left="720" w:firstLine="720"/>
        <w:rPr>
          <w:lang w:val="bg-BG"/>
        </w:rPr>
      </w:pPr>
    </w:p>
    <w:p w:rsidR="00E6467D" w:rsidRDefault="00E6467D" w:rsidP="00E6467D">
      <w:pPr>
        <w:ind w:left="720" w:firstLine="720"/>
        <w:rPr>
          <w:lang w:val="bg-BG"/>
        </w:rPr>
      </w:pPr>
    </w:p>
    <w:p w:rsidR="00E6467D" w:rsidRDefault="00E6467D" w:rsidP="00E6467D">
      <w:pPr>
        <w:ind w:left="720" w:firstLine="720"/>
        <w:rPr>
          <w:lang w:val="bg-BG"/>
        </w:rPr>
      </w:pPr>
    </w:p>
    <w:p w:rsidR="00E6467D" w:rsidRDefault="00E6467D" w:rsidP="00E6467D">
      <w:pPr>
        <w:ind w:left="720" w:firstLine="720"/>
        <w:rPr>
          <w:lang w:val="bg-BG"/>
        </w:rPr>
      </w:pPr>
    </w:p>
    <w:p w:rsidR="00E6467D" w:rsidRDefault="00E6467D" w:rsidP="00E6467D">
      <w:pPr>
        <w:ind w:left="720" w:firstLine="720"/>
        <w:rPr>
          <w:lang w:val="bg-BG"/>
        </w:rPr>
      </w:pPr>
    </w:p>
    <w:p w:rsidR="00E6467D" w:rsidRDefault="00E6467D" w:rsidP="00E6467D">
      <w:pPr>
        <w:ind w:left="720" w:firstLine="720"/>
        <w:rPr>
          <w:lang w:val="bg-BG"/>
        </w:rPr>
      </w:pPr>
    </w:p>
    <w:p w:rsidR="00E6467D" w:rsidRPr="00E6467D" w:rsidRDefault="00E6467D" w:rsidP="00E6467D">
      <w:pPr>
        <w:ind w:left="720" w:firstLine="720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69" w:name="_Toc392776481"/>
      <w:r>
        <w:t>Activity</w:t>
      </w:r>
      <w:r>
        <w:rPr>
          <w:lang w:val="bg-BG"/>
        </w:rPr>
        <w:t xml:space="preserve"> диаграма „Каталог”</w:t>
      </w:r>
      <w:bookmarkEnd w:id="69"/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noProof/>
          <w:lang w:val="bg-BG" w:eastAsia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4358244"/>
            <wp:effectExtent l="19050" t="0" r="1237" b="0"/>
            <wp:docPr id="148" name="Картина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b="2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435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50</w:t>
        </w:r>
      </w:fldSimple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Default="0023024C" w:rsidP="00971243">
      <w:pPr>
        <w:rPr>
          <w:lang w:val="bg-BG"/>
        </w:rPr>
      </w:pPr>
    </w:p>
    <w:p w:rsidR="0023024C" w:rsidRPr="00971243" w:rsidRDefault="0023024C" w:rsidP="00971243">
      <w:pPr>
        <w:rPr>
          <w:lang w:val="bg-BG"/>
        </w:rPr>
      </w:pPr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noProof/>
          <w:lang w:val="bg-BG" w:eastAsia="bg-BG"/>
        </w:rPr>
      </w:pPr>
    </w:p>
    <w:p w:rsidR="0023024C" w:rsidRDefault="0023024C" w:rsidP="00971243">
      <w:pPr>
        <w:rPr>
          <w:noProof/>
          <w:lang w:val="bg-BG" w:eastAsia="bg-BG"/>
        </w:rPr>
      </w:pPr>
    </w:p>
    <w:p w:rsidR="0023024C" w:rsidRDefault="0023024C" w:rsidP="00971243">
      <w:pPr>
        <w:rPr>
          <w:noProof/>
          <w:lang w:val="bg-BG" w:eastAsia="bg-BG"/>
        </w:rPr>
      </w:pPr>
    </w:p>
    <w:p w:rsidR="0023024C" w:rsidRDefault="0023024C" w:rsidP="00971243">
      <w:pPr>
        <w:rPr>
          <w:noProof/>
          <w:lang w:val="bg-BG" w:eastAsia="bg-BG"/>
        </w:rPr>
      </w:pPr>
    </w:p>
    <w:p w:rsidR="0023024C" w:rsidRDefault="0023024C" w:rsidP="00971243">
      <w:pPr>
        <w:rPr>
          <w:noProof/>
          <w:lang w:val="bg-BG" w:eastAsia="bg-BG"/>
        </w:rPr>
      </w:pPr>
    </w:p>
    <w:p w:rsidR="0023024C" w:rsidRDefault="0023024C" w:rsidP="0023024C">
      <w:pPr>
        <w:pStyle w:val="3"/>
        <w:rPr>
          <w:lang w:val="bg-BG"/>
        </w:rPr>
      </w:pPr>
      <w:bookmarkStart w:id="70" w:name="_Toc392776482"/>
      <w:r>
        <w:t>Activity</w:t>
      </w:r>
      <w:r>
        <w:rPr>
          <w:lang w:val="bg-BG"/>
        </w:rPr>
        <w:t xml:space="preserve"> диаграма „Резултат”</w:t>
      </w:r>
      <w:bookmarkEnd w:id="70"/>
    </w:p>
    <w:p w:rsidR="0023024C" w:rsidRPr="0023024C" w:rsidRDefault="0023024C" w:rsidP="0023024C">
      <w:pPr>
        <w:rPr>
          <w:lang w:val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67942" cy="6363054"/>
            <wp:effectExtent l="19050" t="0" r="0" b="0"/>
            <wp:docPr id="151" name="Картина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b="22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42" cy="636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51</w:t>
        </w:r>
      </w:fldSimple>
    </w:p>
    <w:p w:rsidR="00971243" w:rsidRPr="00971243" w:rsidRDefault="00971243" w:rsidP="00971243">
      <w:pPr>
        <w:rPr>
          <w:lang w:val="bg-BG"/>
        </w:rPr>
      </w:pPr>
    </w:p>
    <w:p w:rsidR="00852C36" w:rsidRDefault="00C777D8" w:rsidP="00C777D8">
      <w:pPr>
        <w:pStyle w:val="2"/>
        <w:rPr>
          <w:lang w:val="bg-BG"/>
        </w:rPr>
      </w:pPr>
      <w:bookmarkStart w:id="71" w:name="_Toc392776483"/>
      <w:r>
        <w:t>Activity</w:t>
      </w:r>
      <w:r w:rsidRPr="00852C36">
        <w:rPr>
          <w:lang w:val="bg-BG"/>
        </w:rPr>
        <w:t xml:space="preserve"> диаграми за </w:t>
      </w:r>
      <w:r>
        <w:t xml:space="preserve">Use Case </w:t>
      </w:r>
      <w:r w:rsidRPr="00852C36">
        <w:rPr>
          <w:lang w:val="bg-BG"/>
        </w:rPr>
        <w:t>„Избор на обява - търсене”</w:t>
      </w:r>
      <w:bookmarkEnd w:id="71"/>
    </w:p>
    <w:p w:rsidR="00D97C87" w:rsidRPr="00D97C87" w:rsidRDefault="00D97C87" w:rsidP="00C3476F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52 са показани действията, които извършват потребителя и системата при търсене на обяви в каталога, чрез задаване на определени критерии.</w:t>
      </w:r>
    </w:p>
    <w:p w:rsidR="00852C36" w:rsidRDefault="00852C36" w:rsidP="00852C36">
      <w:pPr>
        <w:pStyle w:val="3"/>
        <w:rPr>
          <w:lang w:val="bg-BG"/>
        </w:rPr>
      </w:pPr>
      <w:bookmarkStart w:id="72" w:name="_Toc392776484"/>
      <w:r>
        <w:lastRenderedPageBreak/>
        <w:t>Activity</w:t>
      </w:r>
      <w:r>
        <w:rPr>
          <w:lang w:val="bg-BG"/>
        </w:rPr>
        <w:t xml:space="preserve"> диаграма „Задаване на критерии за търсене”</w:t>
      </w:r>
      <w:bookmarkEnd w:id="72"/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noProof/>
          <w:lang w:val="bg-BG" w:eastAsia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94862" cy="4999512"/>
            <wp:effectExtent l="19050" t="0" r="0" b="0"/>
            <wp:docPr id="154" name="Картина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2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62" cy="499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52</w:t>
        </w:r>
      </w:fldSimple>
    </w:p>
    <w:p w:rsidR="00971243" w:rsidRPr="00971243" w:rsidRDefault="00971243" w:rsidP="00971243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73" w:name="_Toc392776485"/>
      <w:r>
        <w:t>Activity</w:t>
      </w:r>
      <w:r w:rsidRPr="00852C36">
        <w:rPr>
          <w:lang w:val="bg-BG"/>
        </w:rPr>
        <w:t xml:space="preserve"> диаграми за </w:t>
      </w:r>
      <w:r>
        <w:t xml:space="preserve">Use Case </w:t>
      </w:r>
      <w:r w:rsidRPr="00852C36">
        <w:rPr>
          <w:lang w:val="bg-BG"/>
        </w:rPr>
        <w:t>„Извършване на плащане”</w:t>
      </w:r>
      <w:bookmarkEnd w:id="73"/>
    </w:p>
    <w:p w:rsidR="00C3476F" w:rsidRDefault="00C3476F" w:rsidP="00C3476F">
      <w:pPr>
        <w:ind w:left="720" w:firstLine="720"/>
        <w:jc w:val="both"/>
        <w:rPr>
          <w:lang w:val="bg-BG"/>
        </w:rPr>
      </w:pPr>
      <w:r>
        <w:rPr>
          <w:lang w:val="bg-BG"/>
        </w:rPr>
        <w:t xml:space="preserve">На Фигури 53 и 54 са показани действията между потребител, система </w:t>
      </w:r>
      <w:r>
        <w:t>BBay</w:t>
      </w:r>
      <w:r>
        <w:rPr>
          <w:lang w:val="bg-BG"/>
        </w:rPr>
        <w:t xml:space="preserve"> и външна система при извършване на плащане.</w:t>
      </w: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Default="00A80DEE" w:rsidP="00C3476F">
      <w:pPr>
        <w:ind w:left="720" w:firstLine="720"/>
        <w:jc w:val="both"/>
        <w:rPr>
          <w:lang w:val="bg-BG"/>
        </w:rPr>
      </w:pPr>
    </w:p>
    <w:p w:rsidR="00A80DEE" w:rsidRPr="00C3476F" w:rsidRDefault="00A80DEE" w:rsidP="00C3476F">
      <w:pPr>
        <w:ind w:left="720" w:firstLine="720"/>
        <w:jc w:val="both"/>
        <w:rPr>
          <w:lang w:val="bg-BG"/>
        </w:rPr>
      </w:pPr>
    </w:p>
    <w:p w:rsidR="00971243" w:rsidRPr="00A80DEE" w:rsidRDefault="00852C36" w:rsidP="00971243">
      <w:pPr>
        <w:pStyle w:val="3"/>
        <w:rPr>
          <w:lang w:val="bg-BG"/>
        </w:rPr>
      </w:pPr>
      <w:bookmarkStart w:id="74" w:name="_Toc392776486"/>
      <w:r>
        <w:t>Activity</w:t>
      </w:r>
      <w:r>
        <w:rPr>
          <w:lang w:val="bg-BG"/>
        </w:rPr>
        <w:t xml:space="preserve"> диаграма „Плащане”</w:t>
      </w:r>
      <w:bookmarkEnd w:id="74"/>
    </w:p>
    <w:p w:rsidR="00971243" w:rsidRDefault="00971243" w:rsidP="00971243">
      <w:pPr>
        <w:rPr>
          <w:noProof/>
          <w:lang w:val="bg-BG" w:eastAsia="bg-BG"/>
        </w:rPr>
      </w:pPr>
    </w:p>
    <w:p w:rsidR="00A80DEE" w:rsidRDefault="00A80DEE" w:rsidP="00971243">
      <w:pPr>
        <w:rPr>
          <w:noProof/>
          <w:lang w:val="bg-BG" w:eastAsia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69841" cy="4381995"/>
            <wp:effectExtent l="19050" t="0" r="0" b="0"/>
            <wp:docPr id="157" name="Картина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41" cy="438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53</w:t>
        </w:r>
      </w:fldSimple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Default="006A38F6" w:rsidP="00971243">
      <w:pPr>
        <w:rPr>
          <w:lang w:val="bg-BG"/>
        </w:rPr>
      </w:pPr>
    </w:p>
    <w:p w:rsidR="006A38F6" w:rsidRPr="00971243" w:rsidRDefault="006A38F6" w:rsidP="00971243">
      <w:pPr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75" w:name="_Toc392776487"/>
      <w:r>
        <w:t>Activity</w:t>
      </w:r>
      <w:r>
        <w:rPr>
          <w:lang w:val="bg-BG"/>
        </w:rPr>
        <w:t xml:space="preserve"> диаграма „Обработка на резултата от „Външна система за плащане”</w:t>
      </w:r>
      <w:bookmarkEnd w:id="75"/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noProof/>
          <w:lang w:val="bg-BG" w:eastAsia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30488" cy="4678878"/>
            <wp:effectExtent l="19050" t="0" r="0" b="0"/>
            <wp:docPr id="160" name="Картина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b="1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8" cy="467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54</w:t>
        </w:r>
      </w:fldSimple>
    </w:p>
    <w:p w:rsidR="00971243" w:rsidRPr="00971243" w:rsidRDefault="00971243" w:rsidP="00971243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76" w:name="_Toc392776488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„Изтриване на продукт от Кошница”</w:t>
      </w:r>
      <w:bookmarkEnd w:id="76"/>
    </w:p>
    <w:p w:rsidR="00A77B86" w:rsidRDefault="00A77B86" w:rsidP="00A77B86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55 са показани действията между потребител и система при изтриване на обява от кошницата на потребителя.</w:t>
      </w: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A77B86">
      <w:pPr>
        <w:ind w:left="720" w:firstLine="720"/>
        <w:jc w:val="both"/>
        <w:rPr>
          <w:lang w:val="bg-BG"/>
        </w:rPr>
      </w:pPr>
    </w:p>
    <w:p w:rsidR="00A77B86" w:rsidRDefault="00A77B86" w:rsidP="003053B5">
      <w:pPr>
        <w:jc w:val="both"/>
        <w:rPr>
          <w:lang w:val="bg-BG"/>
        </w:rPr>
      </w:pPr>
    </w:p>
    <w:p w:rsidR="000F03AD" w:rsidRPr="00A77B86" w:rsidRDefault="000F03AD" w:rsidP="003053B5">
      <w:pPr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77" w:name="_Toc392776489"/>
      <w:r>
        <w:t>Activity</w:t>
      </w:r>
      <w:r>
        <w:rPr>
          <w:lang w:val="bg-BG"/>
        </w:rPr>
        <w:t xml:space="preserve"> диаграма „Изтриване от кошница”</w:t>
      </w:r>
      <w:bookmarkEnd w:id="77"/>
    </w:p>
    <w:p w:rsidR="00971243" w:rsidRDefault="00971243" w:rsidP="00971243">
      <w:pPr>
        <w:rPr>
          <w:lang w:val="bg-BG"/>
        </w:rPr>
      </w:pPr>
    </w:p>
    <w:p w:rsidR="00971243" w:rsidRDefault="00971243" w:rsidP="00971243">
      <w:pPr>
        <w:rPr>
          <w:noProof/>
          <w:lang w:val="bg-BG" w:eastAsia="bg-BG"/>
        </w:rPr>
      </w:pPr>
    </w:p>
    <w:p w:rsidR="00971243" w:rsidRDefault="00971243" w:rsidP="00971243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76016" cy="6390168"/>
            <wp:effectExtent l="19050" t="0" r="5634" b="0"/>
            <wp:docPr id="163" name="Картина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b="17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28" cy="638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43" w:rsidRDefault="00971243" w:rsidP="00971243">
      <w:pPr>
        <w:pStyle w:val="af1"/>
        <w:jc w:val="center"/>
        <w:rPr>
          <w:lang w:val="bg-BG"/>
        </w:rPr>
      </w:pPr>
      <w:r w:rsidRPr="00971243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55</w:t>
        </w:r>
      </w:fldSimple>
    </w:p>
    <w:p w:rsidR="00971243" w:rsidRDefault="00971243" w:rsidP="00971243">
      <w:pPr>
        <w:rPr>
          <w:lang w:val="bg-BG"/>
        </w:rPr>
      </w:pPr>
    </w:p>
    <w:p w:rsidR="00227691" w:rsidRDefault="00227691" w:rsidP="00971243">
      <w:pPr>
        <w:rPr>
          <w:lang w:val="bg-BG"/>
        </w:rPr>
      </w:pPr>
    </w:p>
    <w:p w:rsidR="00227691" w:rsidRPr="00971243" w:rsidRDefault="00227691" w:rsidP="00971243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78" w:name="_Toc392776490"/>
      <w:r>
        <w:lastRenderedPageBreak/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„Наддаване на Търг”</w:t>
      </w:r>
      <w:bookmarkEnd w:id="78"/>
    </w:p>
    <w:p w:rsidR="00AA6ABA" w:rsidRDefault="00AA6ABA" w:rsidP="00AA6ABA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56 и 57 са показани действията, които потребител и система извършват при наддаване на търг.</w:t>
      </w:r>
    </w:p>
    <w:p w:rsidR="001F4E66" w:rsidRPr="00AA6ABA" w:rsidRDefault="001F4E66" w:rsidP="00AA6ABA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79" w:name="_Toc392776491"/>
      <w:r>
        <w:t>Activity</w:t>
      </w:r>
      <w:r>
        <w:rPr>
          <w:lang w:val="bg-BG"/>
        </w:rPr>
        <w:t xml:space="preserve"> диаграма „Наддаване”</w:t>
      </w:r>
      <w:bookmarkEnd w:id="79"/>
    </w:p>
    <w:p w:rsidR="00C605FF" w:rsidRDefault="00C605FF" w:rsidP="00C605FF">
      <w:pPr>
        <w:rPr>
          <w:lang w:val="bg-BG"/>
        </w:rPr>
      </w:pPr>
    </w:p>
    <w:p w:rsidR="00227691" w:rsidRDefault="00227691" w:rsidP="00C605FF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4987637"/>
            <wp:effectExtent l="19050" t="0" r="1237" b="0"/>
            <wp:docPr id="166" name="Картина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b="2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498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FF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56</w:t>
        </w:r>
      </w:fldSimple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1F4E66" w:rsidRDefault="001F4E66" w:rsidP="00227691">
      <w:pPr>
        <w:rPr>
          <w:lang w:val="bg-BG"/>
        </w:rPr>
      </w:pPr>
    </w:p>
    <w:p w:rsidR="00227691" w:rsidRPr="00227691" w:rsidRDefault="00227691" w:rsidP="00227691">
      <w:pPr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80" w:name="_Toc392776492"/>
      <w:r>
        <w:t>Activity</w:t>
      </w:r>
      <w:r>
        <w:rPr>
          <w:lang w:val="bg-BG"/>
        </w:rPr>
        <w:t xml:space="preserve"> диаграма „Проверка на сумата”</w:t>
      </w:r>
      <w:bookmarkEnd w:id="80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67902" cy="5997039"/>
            <wp:effectExtent l="19050" t="0" r="4198" b="0"/>
            <wp:docPr id="169" name="Картина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b="27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02" cy="599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57</w:t>
        </w:r>
      </w:fldSimple>
    </w:p>
    <w:p w:rsidR="00227691" w:rsidRDefault="00227691" w:rsidP="00227691">
      <w:pPr>
        <w:rPr>
          <w:lang w:val="bg-BG"/>
        </w:rPr>
      </w:pPr>
    </w:p>
    <w:p w:rsidR="00227691" w:rsidRPr="00227691" w:rsidRDefault="00227691" w:rsidP="00227691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81" w:name="_Toc392776493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„Покупка от Кошница”</w:t>
      </w:r>
      <w:bookmarkEnd w:id="81"/>
    </w:p>
    <w:p w:rsidR="003B35F5" w:rsidRDefault="003B35F5" w:rsidP="003B35F5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58 и 59 са показани действията между потребител и система при покупка на продукт от кошницата на потребителя.</w:t>
      </w:r>
    </w:p>
    <w:p w:rsidR="0013700F" w:rsidRDefault="0013700F" w:rsidP="003B35F5">
      <w:pPr>
        <w:ind w:left="720" w:firstLine="720"/>
        <w:jc w:val="both"/>
        <w:rPr>
          <w:lang w:val="bg-BG"/>
        </w:rPr>
      </w:pPr>
    </w:p>
    <w:p w:rsidR="0013700F" w:rsidRDefault="0013700F" w:rsidP="003B35F5">
      <w:pPr>
        <w:ind w:left="720" w:firstLine="720"/>
        <w:jc w:val="both"/>
        <w:rPr>
          <w:lang w:val="bg-BG"/>
        </w:rPr>
      </w:pPr>
    </w:p>
    <w:p w:rsidR="0013700F" w:rsidRPr="003B35F5" w:rsidRDefault="0013700F" w:rsidP="003B35F5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82" w:name="_Toc392776494"/>
      <w:r>
        <w:t>Activity</w:t>
      </w:r>
      <w:r>
        <w:rPr>
          <w:lang w:val="bg-BG"/>
        </w:rPr>
        <w:t xml:space="preserve"> диаграма „Покупка от кошница”</w:t>
      </w:r>
      <w:bookmarkEnd w:id="82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4441372"/>
            <wp:effectExtent l="19050" t="0" r="1237" b="0"/>
            <wp:docPr id="172" name="Картина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b="27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444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58</w:t>
        </w:r>
      </w:fldSimple>
    </w:p>
    <w:p w:rsidR="00227691" w:rsidRDefault="00227691" w:rsidP="00227691">
      <w:pPr>
        <w:rPr>
          <w:lang w:val="bg-BG"/>
        </w:rPr>
      </w:pPr>
    </w:p>
    <w:p w:rsidR="00227691" w:rsidRP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227691">
      <w:pPr>
        <w:rPr>
          <w:noProof/>
          <w:lang w:val="bg-BG" w:eastAsia="bg-BG"/>
        </w:rPr>
      </w:pPr>
    </w:p>
    <w:p w:rsidR="00C20549" w:rsidRDefault="00C20549" w:rsidP="00C20549">
      <w:pPr>
        <w:pStyle w:val="3"/>
        <w:rPr>
          <w:lang w:val="bg-BG"/>
        </w:rPr>
      </w:pPr>
      <w:bookmarkStart w:id="83" w:name="_Toc392776495"/>
      <w:r>
        <w:t>Activity</w:t>
      </w:r>
      <w:r>
        <w:rPr>
          <w:lang w:val="bg-BG"/>
        </w:rPr>
        <w:t xml:space="preserve"> диаграма „Проверка за наличност”</w:t>
      </w:r>
      <w:bookmarkEnd w:id="83"/>
    </w:p>
    <w:p w:rsidR="00C20549" w:rsidRDefault="00C20549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2363" cy="6419373"/>
            <wp:effectExtent l="19050" t="0" r="1237" b="0"/>
            <wp:docPr id="175" name="Картина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b="1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641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59</w:t>
        </w:r>
      </w:fldSimple>
    </w:p>
    <w:p w:rsidR="00227691" w:rsidRDefault="00227691" w:rsidP="00227691">
      <w:pPr>
        <w:rPr>
          <w:lang w:val="bg-BG"/>
        </w:rPr>
      </w:pPr>
    </w:p>
    <w:p w:rsidR="00227691" w:rsidRPr="00227691" w:rsidRDefault="00227691" w:rsidP="00227691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84" w:name="_Toc392776496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„Покупка от Търг”</w:t>
      </w:r>
      <w:bookmarkEnd w:id="84"/>
    </w:p>
    <w:p w:rsidR="00114D7A" w:rsidRDefault="00114D7A" w:rsidP="00114D7A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60 са показани действията между потребител и система при покупка на продукт от търг.</w:t>
      </w:r>
    </w:p>
    <w:p w:rsidR="00191BA9" w:rsidRPr="00114D7A" w:rsidRDefault="00191BA9" w:rsidP="00114D7A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85" w:name="_Toc392776497"/>
      <w:r>
        <w:t>Activity</w:t>
      </w:r>
      <w:r>
        <w:rPr>
          <w:lang w:val="bg-BG"/>
        </w:rPr>
        <w:t xml:space="preserve"> диаграма „Търг”</w:t>
      </w:r>
      <w:bookmarkEnd w:id="85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18612" cy="3598224"/>
            <wp:effectExtent l="19050" t="0" r="5938" b="0"/>
            <wp:docPr id="178" name="Картина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b="2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12" cy="359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60</w:t>
        </w:r>
      </w:fldSimple>
    </w:p>
    <w:p w:rsidR="00227691" w:rsidRDefault="00227691" w:rsidP="00227691">
      <w:pPr>
        <w:rPr>
          <w:lang w:val="bg-BG"/>
        </w:rPr>
      </w:pPr>
    </w:p>
    <w:p w:rsidR="00227691" w:rsidRPr="00227691" w:rsidRDefault="00227691" w:rsidP="00227691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86" w:name="_Toc392776498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„Приключване на Търг поради изтичане на времето”</w:t>
      </w:r>
      <w:bookmarkEnd w:id="86"/>
    </w:p>
    <w:p w:rsidR="005F2220" w:rsidRDefault="005F2220" w:rsidP="005F2220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61 са показани действията на системата при прекратяване на търг, чието време е изтекло.</w:t>
      </w: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Default="0077142F" w:rsidP="005F2220">
      <w:pPr>
        <w:ind w:left="720" w:firstLine="720"/>
        <w:jc w:val="both"/>
        <w:rPr>
          <w:lang w:val="bg-BG"/>
        </w:rPr>
      </w:pPr>
    </w:p>
    <w:p w:rsidR="0077142F" w:rsidRPr="005F2220" w:rsidRDefault="0077142F" w:rsidP="005F2220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87" w:name="_Toc392776499"/>
      <w:r>
        <w:t>Activity</w:t>
      </w:r>
      <w:r>
        <w:rPr>
          <w:lang w:val="bg-BG"/>
        </w:rPr>
        <w:t xml:space="preserve"> диаграма „Приключване на търг”</w:t>
      </w:r>
      <w:bookmarkEnd w:id="87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27102" cy="6177516"/>
            <wp:effectExtent l="19050" t="0" r="0" b="0"/>
            <wp:docPr id="181" name="Картина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b="18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52" cy="618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61</w:t>
        </w:r>
      </w:fldSimple>
    </w:p>
    <w:p w:rsidR="00F27DD9" w:rsidRDefault="00F27DD9" w:rsidP="00F27DD9">
      <w:pPr>
        <w:rPr>
          <w:lang w:val="bg-BG"/>
        </w:rPr>
      </w:pPr>
    </w:p>
    <w:p w:rsidR="00F27DD9" w:rsidRDefault="00F27DD9" w:rsidP="00F27DD9">
      <w:pPr>
        <w:rPr>
          <w:lang w:val="bg-BG"/>
        </w:rPr>
      </w:pPr>
    </w:p>
    <w:p w:rsidR="00F27DD9" w:rsidRDefault="00F27DD9" w:rsidP="00F27DD9">
      <w:pPr>
        <w:rPr>
          <w:lang w:val="bg-BG"/>
        </w:rPr>
      </w:pPr>
    </w:p>
    <w:p w:rsidR="00F27DD9" w:rsidRDefault="00F27DD9" w:rsidP="00F27DD9">
      <w:pPr>
        <w:rPr>
          <w:lang w:val="bg-BG"/>
        </w:rPr>
      </w:pPr>
    </w:p>
    <w:p w:rsidR="00F27DD9" w:rsidRPr="00F27DD9" w:rsidRDefault="00F27DD9" w:rsidP="00F27DD9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88" w:name="_Toc392776500"/>
      <w:r>
        <w:lastRenderedPageBreak/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„Редактиране на продукт в Кошница”</w:t>
      </w:r>
      <w:bookmarkEnd w:id="88"/>
    </w:p>
    <w:p w:rsidR="00F27DD9" w:rsidRDefault="00F27DD9" w:rsidP="00F27DD9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Фигура 62 са показани действията между потребител и система при редактиране на количеството на продуктите в кошницата на потребителя.</w:t>
      </w:r>
    </w:p>
    <w:p w:rsidR="00F27DD9" w:rsidRPr="00F27DD9" w:rsidRDefault="00F27DD9" w:rsidP="00F27DD9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89" w:name="_Toc392776501"/>
      <w:r>
        <w:t>Activity</w:t>
      </w:r>
      <w:r>
        <w:rPr>
          <w:lang w:val="bg-BG"/>
        </w:rPr>
        <w:t xml:space="preserve"> диаграма „Редактиране в кошница”</w:t>
      </w:r>
      <w:bookmarkEnd w:id="89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232829" cy="4465122"/>
            <wp:effectExtent l="19050" t="0" r="5921" b="0"/>
            <wp:docPr id="184" name="Картина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3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9" cy="446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62</w:t>
        </w:r>
      </w:fldSimple>
    </w:p>
    <w:p w:rsidR="00227691" w:rsidRDefault="00227691" w:rsidP="00227691">
      <w:pPr>
        <w:rPr>
          <w:lang w:val="bg-BG"/>
        </w:rPr>
      </w:pPr>
    </w:p>
    <w:p w:rsidR="00701B57" w:rsidRPr="00227691" w:rsidRDefault="00701B57" w:rsidP="00227691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90" w:name="_Toc392776502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„Вход в системата”</w:t>
      </w:r>
      <w:bookmarkEnd w:id="90"/>
    </w:p>
    <w:p w:rsidR="00701B57" w:rsidRDefault="00701B57" w:rsidP="00701B57">
      <w:pPr>
        <w:ind w:left="720" w:firstLine="720"/>
        <w:jc w:val="both"/>
        <w:rPr>
          <w:lang w:val="bg-BG"/>
        </w:rPr>
      </w:pPr>
      <w:r>
        <w:rPr>
          <w:lang w:val="bg-BG"/>
        </w:rPr>
        <w:t xml:space="preserve">На Фигури 63, 64 и 65 са показани действията между потребител, система </w:t>
      </w:r>
      <w:r>
        <w:t>BBay</w:t>
      </w:r>
      <w:r>
        <w:rPr>
          <w:lang w:val="bg-BG"/>
        </w:rPr>
        <w:t xml:space="preserve"> и </w:t>
      </w:r>
      <w:r>
        <w:t>Facebook</w:t>
      </w:r>
      <w:r>
        <w:rPr>
          <w:lang w:val="bg-BG"/>
        </w:rPr>
        <w:t xml:space="preserve"> при влизане на потребителя в системата. Показани са и действията при първи вход от страна на потребител, който се е регистрирал с </w:t>
      </w:r>
      <w:r>
        <w:t>FB</w:t>
      </w:r>
      <w:r>
        <w:rPr>
          <w:lang w:val="bg-BG"/>
        </w:rPr>
        <w:t xml:space="preserve"> профила си.</w:t>
      </w: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Default="00701B57" w:rsidP="00701B57">
      <w:pPr>
        <w:ind w:left="720" w:firstLine="720"/>
        <w:jc w:val="both"/>
        <w:rPr>
          <w:lang w:val="bg-BG"/>
        </w:rPr>
      </w:pPr>
    </w:p>
    <w:p w:rsidR="00701B57" w:rsidRPr="00701B57" w:rsidRDefault="00701B57" w:rsidP="00701B57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91" w:name="_Toc392776503"/>
      <w:r>
        <w:t>Activity</w:t>
      </w:r>
      <w:r>
        <w:rPr>
          <w:lang w:val="bg-BG"/>
        </w:rPr>
        <w:t xml:space="preserve"> диаграма „Въвеждане на данни”</w:t>
      </w:r>
      <w:bookmarkEnd w:id="91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rPr>
          <w:noProof/>
          <w:lang w:val="bg-BG" w:eastAsia="bg-BG"/>
        </w:rPr>
      </w:pPr>
    </w:p>
    <w:p w:rsidR="00227691" w:rsidRDefault="00227691" w:rsidP="00227691">
      <w:pPr>
        <w:keepNext/>
      </w:pPr>
      <w:r>
        <w:rPr>
          <w:noProof/>
          <w:lang w:val="bg-BG" w:eastAsia="bg-BG"/>
        </w:rPr>
        <w:drawing>
          <wp:inline distT="0" distB="0" distL="0" distR="0">
            <wp:extent cx="5942363" cy="5585908"/>
            <wp:effectExtent l="19050" t="0" r="1237" b="0"/>
            <wp:docPr id="187" name="Картина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b="1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558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63</w:t>
        </w:r>
      </w:fldSimple>
    </w:p>
    <w:p w:rsidR="00227691" w:rsidRDefault="00227691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Default="00B5612F" w:rsidP="00227691">
      <w:pPr>
        <w:rPr>
          <w:lang w:val="bg-BG"/>
        </w:rPr>
      </w:pPr>
    </w:p>
    <w:p w:rsidR="00B5612F" w:rsidRPr="00227691" w:rsidRDefault="00B5612F" w:rsidP="00227691">
      <w:pPr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92" w:name="_Toc392776504"/>
      <w:r>
        <w:t>Activity</w:t>
      </w:r>
      <w:r>
        <w:rPr>
          <w:lang w:val="bg-BG"/>
        </w:rPr>
        <w:t xml:space="preserve"> диаграма „Проверка на некоректни данни за вход”</w:t>
      </w:r>
      <w:bookmarkEnd w:id="92"/>
    </w:p>
    <w:p w:rsidR="00227691" w:rsidRDefault="00227691" w:rsidP="00227691">
      <w:pPr>
        <w:rPr>
          <w:lang w:val="bg-BG"/>
        </w:rPr>
      </w:pPr>
    </w:p>
    <w:p w:rsidR="00227691" w:rsidRDefault="00227691" w:rsidP="0022769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17551" cy="4868883"/>
            <wp:effectExtent l="19050" t="0" r="0" b="0"/>
            <wp:docPr id="190" name="Картина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2" cy="48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227691" w:rsidP="00227691">
      <w:pPr>
        <w:pStyle w:val="af1"/>
        <w:jc w:val="center"/>
        <w:rPr>
          <w:lang w:val="bg-BG"/>
        </w:rPr>
      </w:pPr>
      <w:r w:rsidRPr="00227691">
        <w:rPr>
          <w:lang w:val="bg-BG"/>
        </w:rPr>
        <w:t>Фигура</w:t>
      </w:r>
      <w:r>
        <w:t xml:space="preserve"> </w:t>
      </w:r>
      <w:fldSimple w:instr=" SEQ фигура \* ARABIC ">
        <w:r w:rsidR="00CC7251">
          <w:rPr>
            <w:noProof/>
          </w:rPr>
          <w:t>64</w:t>
        </w:r>
      </w:fldSimple>
    </w:p>
    <w:p w:rsidR="00227691" w:rsidRDefault="00227691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Default="00540688" w:rsidP="00227691">
      <w:pPr>
        <w:rPr>
          <w:lang w:val="bg-BG"/>
        </w:rPr>
      </w:pPr>
    </w:p>
    <w:p w:rsidR="00540688" w:rsidRPr="00227691" w:rsidRDefault="00540688" w:rsidP="00227691">
      <w:pPr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93" w:name="_Toc392776505"/>
      <w:r>
        <w:t>Activity</w:t>
      </w:r>
      <w:r>
        <w:rPr>
          <w:lang w:val="bg-BG"/>
        </w:rPr>
        <w:t xml:space="preserve"> диаграма „Проверка на резултата от </w:t>
      </w:r>
      <w:r>
        <w:t>FB</w:t>
      </w:r>
      <w:r>
        <w:rPr>
          <w:lang w:val="bg-BG"/>
        </w:rPr>
        <w:t>”</w:t>
      </w:r>
      <w:bookmarkEnd w:id="93"/>
    </w:p>
    <w:p w:rsidR="00227691" w:rsidRDefault="00227691" w:rsidP="00227691">
      <w:pPr>
        <w:rPr>
          <w:lang w:val="bg-BG"/>
        </w:rPr>
      </w:pPr>
    </w:p>
    <w:p w:rsidR="00CC7251" w:rsidRDefault="00CC7251" w:rsidP="00CC725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3600" cy="4745276"/>
            <wp:effectExtent l="19050" t="0" r="0" b="0"/>
            <wp:docPr id="197" name="Картина 197" descr="C:\Users\LILI\Desktop\Activity - Проверка на резултата от 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LILI\Desktop\Activity - Проверка на резултата от FB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91" w:rsidRDefault="00CC7251" w:rsidP="00CC7251">
      <w:pPr>
        <w:pStyle w:val="af1"/>
        <w:jc w:val="center"/>
        <w:rPr>
          <w:lang w:val="bg-BG"/>
        </w:rPr>
      </w:pPr>
      <w:r w:rsidRPr="00CC7251">
        <w:rPr>
          <w:lang w:val="bg-BG"/>
        </w:rPr>
        <w:t>Фигура</w:t>
      </w:r>
      <w:r>
        <w:t xml:space="preserve"> </w:t>
      </w:r>
      <w:fldSimple w:instr=" SEQ фигура \* ARABIC ">
        <w:r>
          <w:rPr>
            <w:noProof/>
          </w:rPr>
          <w:t>65</w:t>
        </w:r>
      </w:fldSimple>
    </w:p>
    <w:p w:rsidR="00227691" w:rsidRPr="00227691" w:rsidRDefault="00227691" w:rsidP="00227691">
      <w:pPr>
        <w:rPr>
          <w:lang w:val="bg-BG"/>
        </w:rPr>
      </w:pPr>
    </w:p>
    <w:p w:rsidR="00C777D8" w:rsidRDefault="00C777D8" w:rsidP="00C777D8">
      <w:pPr>
        <w:pStyle w:val="2"/>
        <w:rPr>
          <w:lang w:val="bg-BG"/>
        </w:rPr>
      </w:pPr>
      <w:bookmarkStart w:id="94" w:name="_Toc392776506"/>
      <w:r>
        <w:t>Activity</w:t>
      </w:r>
      <w:r>
        <w:rPr>
          <w:lang w:val="bg-BG"/>
        </w:rPr>
        <w:t xml:space="preserve"> диаграми за </w:t>
      </w:r>
      <w:r>
        <w:t xml:space="preserve">Use Case </w:t>
      </w:r>
      <w:r>
        <w:rPr>
          <w:lang w:val="bg-BG"/>
        </w:rPr>
        <w:t>„Съставяне на справки”</w:t>
      </w:r>
      <w:bookmarkEnd w:id="94"/>
    </w:p>
    <w:p w:rsidR="005E0604" w:rsidRDefault="005E0604" w:rsidP="005E0604">
      <w:pPr>
        <w:ind w:left="720" w:firstLine="720"/>
        <w:jc w:val="both"/>
        <w:rPr>
          <w:lang w:val="bg-BG"/>
        </w:rPr>
      </w:pPr>
      <w:r>
        <w:rPr>
          <w:lang w:val="bg-BG"/>
        </w:rPr>
        <w:t>На Фигури 66, 67 и 68 са показани действията между потребител и система при съставяне на справки.</w:t>
      </w: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Default="00DA16EE" w:rsidP="005E0604">
      <w:pPr>
        <w:ind w:left="720" w:firstLine="720"/>
        <w:jc w:val="both"/>
        <w:rPr>
          <w:lang w:val="bg-BG"/>
        </w:rPr>
      </w:pPr>
    </w:p>
    <w:p w:rsidR="00DA16EE" w:rsidRPr="005E0604" w:rsidRDefault="00DA16EE" w:rsidP="005E0604">
      <w:pPr>
        <w:ind w:left="720" w:firstLine="720"/>
        <w:jc w:val="both"/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95" w:name="_Toc392776507"/>
      <w:r>
        <w:t>Activity</w:t>
      </w:r>
      <w:r>
        <w:rPr>
          <w:lang w:val="bg-BG"/>
        </w:rPr>
        <w:t xml:space="preserve"> диаграма „Заявка за справка”</w:t>
      </w:r>
      <w:bookmarkEnd w:id="95"/>
    </w:p>
    <w:p w:rsidR="00CC7251" w:rsidRDefault="00CC7251" w:rsidP="00CC7251">
      <w:pPr>
        <w:rPr>
          <w:lang w:val="bg-BG"/>
        </w:rPr>
      </w:pPr>
    </w:p>
    <w:p w:rsidR="00CC7251" w:rsidRDefault="00CC7251" w:rsidP="00CC7251">
      <w:pPr>
        <w:rPr>
          <w:noProof/>
          <w:lang w:val="bg-BG" w:eastAsia="bg-BG"/>
        </w:rPr>
      </w:pPr>
    </w:p>
    <w:p w:rsidR="00CC7251" w:rsidRDefault="00CC7251" w:rsidP="00CC725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92652" cy="4327451"/>
            <wp:effectExtent l="19050" t="0" r="0" b="0"/>
            <wp:docPr id="198" name="Картина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b="2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432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51" w:rsidRDefault="00CC7251" w:rsidP="00CC7251">
      <w:pPr>
        <w:pStyle w:val="af1"/>
        <w:jc w:val="center"/>
        <w:rPr>
          <w:lang w:val="bg-BG"/>
        </w:rPr>
      </w:pPr>
      <w:r w:rsidRPr="00CC7251">
        <w:rPr>
          <w:lang w:val="bg-BG"/>
        </w:rPr>
        <w:t>Фигура</w:t>
      </w:r>
      <w:r>
        <w:t xml:space="preserve"> </w:t>
      </w:r>
      <w:fldSimple w:instr=" SEQ фигура \* ARABIC ">
        <w:r>
          <w:rPr>
            <w:noProof/>
          </w:rPr>
          <w:t>66</w:t>
        </w:r>
      </w:fldSimple>
    </w:p>
    <w:p w:rsidR="00CC7251" w:rsidRDefault="00CC725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Default="008B7061" w:rsidP="00CC7251">
      <w:pPr>
        <w:rPr>
          <w:lang w:val="bg-BG"/>
        </w:rPr>
      </w:pPr>
    </w:p>
    <w:p w:rsidR="008B7061" w:rsidRPr="00CC7251" w:rsidRDefault="008B7061" w:rsidP="00CC7251">
      <w:pPr>
        <w:rPr>
          <w:lang w:val="bg-BG"/>
        </w:rPr>
      </w:pPr>
    </w:p>
    <w:p w:rsidR="00852C36" w:rsidRDefault="00852C36" w:rsidP="00852C36">
      <w:pPr>
        <w:pStyle w:val="3"/>
        <w:rPr>
          <w:lang w:val="bg-BG"/>
        </w:rPr>
      </w:pPr>
      <w:bookmarkStart w:id="96" w:name="_Toc392776508"/>
      <w:r>
        <w:t>Activity</w:t>
      </w:r>
      <w:r>
        <w:rPr>
          <w:lang w:val="bg-BG"/>
        </w:rPr>
        <w:t xml:space="preserve"> диаграма „Обработка на справката”</w:t>
      </w:r>
      <w:bookmarkEnd w:id="96"/>
    </w:p>
    <w:p w:rsidR="00CC7251" w:rsidRDefault="00CC7251" w:rsidP="00CC7251">
      <w:pPr>
        <w:rPr>
          <w:lang w:val="bg-BG"/>
        </w:rPr>
      </w:pPr>
    </w:p>
    <w:p w:rsidR="00CC7251" w:rsidRDefault="00CC7251" w:rsidP="00CC7251">
      <w:pPr>
        <w:rPr>
          <w:noProof/>
          <w:lang w:val="bg-BG" w:eastAsia="bg-BG"/>
        </w:rPr>
      </w:pPr>
    </w:p>
    <w:p w:rsidR="00CC7251" w:rsidRDefault="00CC7251" w:rsidP="00CC725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80768" cy="6435567"/>
            <wp:effectExtent l="19050" t="0" r="5582" b="0"/>
            <wp:docPr id="201" name="Картина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b="21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68" cy="643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51" w:rsidRDefault="00CC7251" w:rsidP="00CC7251">
      <w:pPr>
        <w:pStyle w:val="af1"/>
        <w:jc w:val="center"/>
        <w:rPr>
          <w:lang w:val="bg-BG"/>
        </w:rPr>
      </w:pPr>
      <w:r w:rsidRPr="00CC7251">
        <w:rPr>
          <w:lang w:val="bg-BG"/>
        </w:rPr>
        <w:t>Фигура</w:t>
      </w:r>
      <w:r>
        <w:t xml:space="preserve"> </w:t>
      </w:r>
      <w:fldSimple w:instr=" SEQ фигура \* ARABIC ">
        <w:r>
          <w:rPr>
            <w:noProof/>
          </w:rPr>
          <w:t>67</w:t>
        </w:r>
      </w:fldSimple>
    </w:p>
    <w:p w:rsidR="00CC7251" w:rsidRDefault="00CC7251" w:rsidP="00CC7251">
      <w:pPr>
        <w:rPr>
          <w:lang w:val="bg-BG"/>
        </w:rPr>
      </w:pPr>
    </w:p>
    <w:p w:rsidR="00422EB0" w:rsidRDefault="00422EB0" w:rsidP="00CC7251">
      <w:pPr>
        <w:rPr>
          <w:lang w:val="bg-BG"/>
        </w:rPr>
      </w:pPr>
    </w:p>
    <w:p w:rsidR="00422EB0" w:rsidRDefault="00422EB0" w:rsidP="00CC7251">
      <w:pPr>
        <w:rPr>
          <w:lang w:val="bg-BG"/>
        </w:rPr>
      </w:pPr>
    </w:p>
    <w:p w:rsidR="00422EB0" w:rsidRDefault="00422EB0" w:rsidP="00CC7251">
      <w:pPr>
        <w:rPr>
          <w:lang w:val="bg-BG"/>
        </w:rPr>
      </w:pPr>
    </w:p>
    <w:p w:rsidR="00422EB0" w:rsidRDefault="00422EB0" w:rsidP="00CC7251">
      <w:pPr>
        <w:rPr>
          <w:lang w:val="bg-BG"/>
        </w:rPr>
      </w:pPr>
    </w:p>
    <w:p w:rsidR="00422EB0" w:rsidRPr="00CC7251" w:rsidRDefault="00422EB0" w:rsidP="00CC7251">
      <w:pPr>
        <w:rPr>
          <w:lang w:val="bg-BG"/>
        </w:rPr>
      </w:pPr>
    </w:p>
    <w:p w:rsidR="00852B8A" w:rsidRDefault="00852C36" w:rsidP="00852C36">
      <w:pPr>
        <w:pStyle w:val="3"/>
        <w:rPr>
          <w:lang w:val="bg-BG"/>
        </w:rPr>
      </w:pPr>
      <w:bookmarkStart w:id="97" w:name="_Toc392776509"/>
      <w:r>
        <w:t>Activity</w:t>
      </w:r>
      <w:r>
        <w:rPr>
          <w:lang w:val="bg-BG"/>
        </w:rPr>
        <w:t xml:space="preserve"> диаграма „Генериране на справката”</w:t>
      </w:r>
      <w:bookmarkEnd w:id="97"/>
    </w:p>
    <w:p w:rsidR="00CC7251" w:rsidRDefault="00CC7251" w:rsidP="00CC7251">
      <w:pPr>
        <w:rPr>
          <w:lang w:val="bg-BG"/>
        </w:rPr>
      </w:pPr>
    </w:p>
    <w:p w:rsidR="00CC7251" w:rsidRDefault="00CC7251" w:rsidP="00CC7251">
      <w:pPr>
        <w:rPr>
          <w:noProof/>
          <w:lang w:val="bg-BG" w:eastAsia="bg-BG"/>
        </w:rPr>
      </w:pPr>
    </w:p>
    <w:p w:rsidR="00CC7251" w:rsidRDefault="00CC7251" w:rsidP="00CC7251">
      <w:pPr>
        <w:keepNext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97570" cy="4959712"/>
            <wp:effectExtent l="19050" t="0" r="7930" b="0"/>
            <wp:docPr id="204" name="Картина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70" cy="495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51" w:rsidRDefault="00CC7251" w:rsidP="00CC7251">
      <w:pPr>
        <w:pStyle w:val="af1"/>
        <w:jc w:val="center"/>
        <w:rPr>
          <w:lang w:val="bg-BG"/>
        </w:rPr>
      </w:pPr>
      <w:r w:rsidRPr="00CC7251">
        <w:rPr>
          <w:lang w:val="bg-BG"/>
        </w:rPr>
        <w:t>Фигура</w:t>
      </w:r>
      <w:r>
        <w:t xml:space="preserve"> </w:t>
      </w:r>
      <w:fldSimple w:instr=" SEQ фигура \* ARABIC ">
        <w:r>
          <w:rPr>
            <w:noProof/>
          </w:rPr>
          <w:t>68</w:t>
        </w:r>
      </w:fldSimple>
    </w:p>
    <w:p w:rsidR="00CC7251" w:rsidRDefault="00CC7251" w:rsidP="00CC7251">
      <w:pPr>
        <w:rPr>
          <w:lang w:val="bg-BG"/>
        </w:rPr>
      </w:pPr>
    </w:p>
    <w:p w:rsidR="00CC7251" w:rsidRPr="00CC7251" w:rsidRDefault="00CC7251" w:rsidP="00CC7251">
      <w:pPr>
        <w:rPr>
          <w:lang w:val="bg-BG"/>
        </w:rPr>
      </w:pPr>
    </w:p>
    <w:sectPr w:rsidR="00CC7251" w:rsidRPr="00CC7251" w:rsidSect="00C441B1">
      <w:headerReference w:type="default" r:id="rId77"/>
      <w:footerReference w:type="default" r:id="rId78"/>
      <w:headerReference w:type="first" r:id="rId79"/>
      <w:footerReference w:type="first" r:id="rId8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F5D" w:rsidRDefault="00D54F5D" w:rsidP="00743083">
      <w:pPr>
        <w:spacing w:line="240" w:lineRule="auto"/>
      </w:pPr>
      <w:r>
        <w:separator/>
      </w:r>
    </w:p>
  </w:endnote>
  <w:endnote w:type="continuationSeparator" w:id="0">
    <w:p w:rsidR="00D54F5D" w:rsidRDefault="00D54F5D" w:rsidP="00743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251" w:rsidRDefault="00F11B08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CC7251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C7251" w:rsidRDefault="00CC7251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CC725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C7251" w:rsidRPr="00CD509A" w:rsidRDefault="00CC7251">
          <w:pPr>
            <w:ind w:right="360"/>
            <w:rPr>
              <w:lang w:val="bg-BG"/>
            </w:rPr>
          </w:pPr>
          <w:r>
            <w:rPr>
              <w:lang w:val="bg-BG"/>
            </w:rPr>
            <w:t>Поверително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C7251" w:rsidRDefault="00CC7251" w:rsidP="00CD509A">
          <w:pPr>
            <w:jc w:val="center"/>
          </w:pPr>
          <w:r>
            <w:rPr>
              <w:lang w:val="bg-BG"/>
            </w:rPr>
            <w:t>Екип Едно</w:t>
          </w:r>
          <w:r>
            <w:t xml:space="preserve">, </w:t>
          </w:r>
          <w:fldSimple w:instr=" DATE \@ &quot;yyyy&quot; ">
            <w:r w:rsidR="00314BEB">
              <w:rPr>
                <w:noProof/>
              </w:rPr>
              <w:t>2014</w:t>
            </w:r>
          </w:fldSimple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C7251" w:rsidRDefault="00CC7251" w:rsidP="00CD509A">
          <w:pPr>
            <w:jc w:val="right"/>
          </w:pPr>
          <w:r>
            <w:rPr>
              <w:lang w:val="bg-BG"/>
            </w:rPr>
            <w:t>Страница</w:t>
          </w:r>
          <w:r>
            <w:t xml:space="preserve"> </w:t>
          </w:r>
          <w:r w:rsidR="00F11B08"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 w:rsidR="00F11B08">
            <w:rPr>
              <w:rStyle w:val="a8"/>
            </w:rPr>
            <w:fldChar w:fldCharType="separate"/>
          </w:r>
          <w:r w:rsidR="00314BEB">
            <w:rPr>
              <w:rStyle w:val="a8"/>
              <w:noProof/>
            </w:rPr>
            <w:t>2</w:t>
          </w:r>
          <w:r w:rsidR="00F11B08">
            <w:rPr>
              <w:rStyle w:val="a8"/>
            </w:rPr>
            <w:fldChar w:fldCharType="end"/>
          </w:r>
          <w:r>
            <w:rPr>
              <w:rStyle w:val="a8"/>
            </w:rPr>
            <w:t xml:space="preserve"> </w:t>
          </w:r>
          <w:r>
            <w:rPr>
              <w:rStyle w:val="a8"/>
              <w:lang w:val="bg-BG"/>
            </w:rPr>
            <w:t>от</w:t>
          </w:r>
          <w:r>
            <w:rPr>
              <w:rStyle w:val="a8"/>
            </w:rPr>
            <w:t xml:space="preserve"> </w:t>
          </w:r>
          <w:fldSimple w:instr=" NUMPAGES  \* MERGEFORMAT ">
            <w:r w:rsidR="00314BEB" w:rsidRPr="00314BEB">
              <w:rPr>
                <w:rStyle w:val="a8"/>
                <w:noProof/>
              </w:rPr>
              <w:t>73</w:t>
            </w:r>
          </w:fldSimple>
        </w:p>
      </w:tc>
    </w:tr>
  </w:tbl>
  <w:p w:rsidR="00CC7251" w:rsidRDefault="00CC7251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251" w:rsidRDefault="00CC7251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F5D" w:rsidRDefault="00D54F5D" w:rsidP="00743083">
      <w:pPr>
        <w:spacing w:line="240" w:lineRule="auto"/>
      </w:pPr>
      <w:r>
        <w:separator/>
      </w:r>
    </w:p>
  </w:footnote>
  <w:footnote w:type="continuationSeparator" w:id="0">
    <w:p w:rsidR="00D54F5D" w:rsidRDefault="00D54F5D" w:rsidP="0074308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251" w:rsidRDefault="00CC7251">
    <w:pPr>
      <w:rPr>
        <w:sz w:val="24"/>
      </w:rPr>
    </w:pPr>
  </w:p>
  <w:p w:rsidR="00CC7251" w:rsidRDefault="00CC7251">
    <w:pPr>
      <w:pBdr>
        <w:top w:val="single" w:sz="6" w:space="1" w:color="auto"/>
      </w:pBdr>
      <w:rPr>
        <w:sz w:val="24"/>
      </w:rPr>
    </w:pPr>
  </w:p>
  <w:p w:rsidR="00CC7251" w:rsidRPr="003D6C5D" w:rsidRDefault="00F11B08">
    <w:pPr>
      <w:pBdr>
        <w:bottom w:val="single" w:sz="6" w:space="1" w:color="auto"/>
      </w:pBdr>
      <w:jc w:val="right"/>
      <w:rPr>
        <w:rFonts w:ascii="Arial" w:hAnsi="Arial"/>
        <w:b/>
        <w:sz w:val="36"/>
        <w:lang w:val="bg-BG"/>
      </w:rPr>
    </w:pPr>
    <w:fldSimple w:instr=" DOCPROPERTY &quot;Company&quot;  \* MERGEFORMAT ">
      <w:r w:rsidR="00CC7251">
        <w:rPr>
          <w:rFonts w:ascii="Arial" w:hAnsi="Arial"/>
          <w:b/>
          <w:sz w:val="36"/>
          <w:lang w:val="bg-BG"/>
        </w:rPr>
        <w:t>ЕКИП ЕДНО</w:t>
      </w:r>
    </w:fldSimple>
  </w:p>
  <w:p w:rsidR="00CC7251" w:rsidRDefault="00CC7251">
    <w:pPr>
      <w:pBdr>
        <w:bottom w:val="single" w:sz="6" w:space="1" w:color="auto"/>
      </w:pBdr>
      <w:jc w:val="right"/>
      <w:rPr>
        <w:sz w:val="24"/>
      </w:rPr>
    </w:pPr>
  </w:p>
  <w:p w:rsidR="00CC7251" w:rsidRDefault="00CC7251">
    <w:pPr>
      <w:pStyle w:val="a6"/>
    </w:pPr>
  </w:p>
  <w:p w:rsidR="00CC7251" w:rsidRDefault="00CC7251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CC7251">
      <w:tc>
        <w:tcPr>
          <w:tcW w:w="6379" w:type="dxa"/>
        </w:tcPr>
        <w:p w:rsidR="00CC7251" w:rsidRPr="003D6C5D" w:rsidRDefault="00CC7251" w:rsidP="00CD509A">
          <w:r>
            <w:t>BBay</w:t>
          </w:r>
        </w:p>
      </w:tc>
      <w:tc>
        <w:tcPr>
          <w:tcW w:w="3179" w:type="dxa"/>
        </w:tcPr>
        <w:p w:rsidR="00CC7251" w:rsidRDefault="00CC7251" w:rsidP="003D6C5D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r>
            <w:rPr>
              <w:lang w:val="bg-BG"/>
            </w:rPr>
            <w:t>Версия</w:t>
          </w:r>
          <w:r>
            <w:t>:           1.4</w:t>
          </w:r>
        </w:p>
      </w:tc>
    </w:tr>
    <w:tr w:rsidR="00CC7251">
      <w:tc>
        <w:tcPr>
          <w:tcW w:w="6379" w:type="dxa"/>
        </w:tcPr>
        <w:p w:rsidR="00CC7251" w:rsidRPr="003D6C5D" w:rsidRDefault="00CC7251">
          <w:pPr>
            <w:rPr>
              <w:lang w:val="bg-BG"/>
            </w:rPr>
          </w:pPr>
          <w:r>
            <w:rPr>
              <w:lang w:val="bg-BG"/>
            </w:rPr>
            <w:t>Модел на потребителските случаи</w:t>
          </w:r>
        </w:p>
      </w:tc>
      <w:tc>
        <w:tcPr>
          <w:tcW w:w="3179" w:type="dxa"/>
        </w:tcPr>
        <w:p w:rsidR="00CC7251" w:rsidRDefault="00CC7251" w:rsidP="003D6C5D">
          <w:r>
            <w:t xml:space="preserve">  </w:t>
          </w:r>
          <w:r>
            <w:rPr>
              <w:lang w:val="bg-BG"/>
            </w:rPr>
            <w:t>Дата</w:t>
          </w:r>
          <w:r>
            <w:t>:  2014.03.21</w:t>
          </w:r>
        </w:p>
      </w:tc>
    </w:tr>
  </w:tbl>
  <w:p w:rsidR="00CC7251" w:rsidRDefault="00CC7251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251" w:rsidRDefault="00CC7251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8492C61"/>
    <w:multiLevelType w:val="hybridMultilevel"/>
    <w:tmpl w:val="9BDA9AC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1670445"/>
    <w:multiLevelType w:val="hybridMultilevel"/>
    <w:tmpl w:val="D4F8AF1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51630C4B"/>
    <w:multiLevelType w:val="hybridMultilevel"/>
    <w:tmpl w:val="BBD2E0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E23287F"/>
    <w:multiLevelType w:val="multilevel"/>
    <w:tmpl w:val="84E4C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5FFC039B"/>
    <w:multiLevelType w:val="hybridMultilevel"/>
    <w:tmpl w:val="1DF83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0EE4B5F"/>
    <w:multiLevelType w:val="hybridMultilevel"/>
    <w:tmpl w:val="9BB293D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70A81BF0"/>
    <w:multiLevelType w:val="hybridMultilevel"/>
    <w:tmpl w:val="1C4E205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1"/>
  </w:num>
  <w:num w:numId="4">
    <w:abstractNumId w:val="26"/>
  </w:num>
  <w:num w:numId="5">
    <w:abstractNumId w:val="17"/>
  </w:num>
  <w:num w:numId="6">
    <w:abstractNumId w:val="1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5"/>
  </w:num>
  <w:num w:numId="10">
    <w:abstractNumId w:val="3"/>
  </w:num>
  <w:num w:numId="11">
    <w:abstractNumId w:val="12"/>
  </w:num>
  <w:num w:numId="12">
    <w:abstractNumId w:val="10"/>
  </w:num>
  <w:num w:numId="13">
    <w:abstractNumId w:val="24"/>
  </w:num>
  <w:num w:numId="14">
    <w:abstractNumId w:val="9"/>
  </w:num>
  <w:num w:numId="15">
    <w:abstractNumId w:val="4"/>
  </w:num>
  <w:num w:numId="16">
    <w:abstractNumId w:val="23"/>
  </w:num>
  <w:num w:numId="17">
    <w:abstractNumId w:val="14"/>
  </w:num>
  <w:num w:numId="18">
    <w:abstractNumId w:val="5"/>
  </w:num>
  <w:num w:numId="19">
    <w:abstractNumId w:val="13"/>
  </w:num>
  <w:num w:numId="20">
    <w:abstractNumId w:val="7"/>
  </w:num>
  <w:num w:numId="21">
    <w:abstractNumId w:val="21"/>
  </w:num>
  <w:num w:numId="22">
    <w:abstractNumId w:val="6"/>
  </w:num>
  <w:num w:numId="23">
    <w:abstractNumId w:val="20"/>
  </w:num>
  <w:num w:numId="24">
    <w:abstractNumId w:val="8"/>
  </w:num>
  <w:num w:numId="25">
    <w:abstractNumId w:val="19"/>
  </w:num>
  <w:num w:numId="26">
    <w:abstractNumId w:val="16"/>
  </w:num>
  <w:num w:numId="27">
    <w:abstractNumId w:val="22"/>
  </w:num>
  <w:num w:numId="28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1169"/>
    <w:rsid w:val="000231B5"/>
    <w:rsid w:val="000823E6"/>
    <w:rsid w:val="000A0E66"/>
    <w:rsid w:val="000F03AD"/>
    <w:rsid w:val="00114D7A"/>
    <w:rsid w:val="0013350D"/>
    <w:rsid w:val="0013700F"/>
    <w:rsid w:val="00187431"/>
    <w:rsid w:val="00191BA9"/>
    <w:rsid w:val="00197279"/>
    <w:rsid w:val="001F4E66"/>
    <w:rsid w:val="00227691"/>
    <w:rsid w:val="0023024C"/>
    <w:rsid w:val="00255805"/>
    <w:rsid w:val="00256617"/>
    <w:rsid w:val="002A6229"/>
    <w:rsid w:val="002C4D32"/>
    <w:rsid w:val="002F20EB"/>
    <w:rsid w:val="003053B5"/>
    <w:rsid w:val="0030729F"/>
    <w:rsid w:val="00314BEB"/>
    <w:rsid w:val="00385CC5"/>
    <w:rsid w:val="00390CDD"/>
    <w:rsid w:val="003B1E48"/>
    <w:rsid w:val="003B35F5"/>
    <w:rsid w:val="003D6C5D"/>
    <w:rsid w:val="003F246F"/>
    <w:rsid w:val="00400008"/>
    <w:rsid w:val="00411AB1"/>
    <w:rsid w:val="00422EB0"/>
    <w:rsid w:val="00455CAB"/>
    <w:rsid w:val="004C7A81"/>
    <w:rsid w:val="00517E18"/>
    <w:rsid w:val="00540688"/>
    <w:rsid w:val="00545F96"/>
    <w:rsid w:val="00581810"/>
    <w:rsid w:val="00591F2D"/>
    <w:rsid w:val="005E0604"/>
    <w:rsid w:val="005E158E"/>
    <w:rsid w:val="005F2220"/>
    <w:rsid w:val="006428ED"/>
    <w:rsid w:val="00697DE8"/>
    <w:rsid w:val="006A38F6"/>
    <w:rsid w:val="00701B57"/>
    <w:rsid w:val="00743083"/>
    <w:rsid w:val="0077142F"/>
    <w:rsid w:val="00837D17"/>
    <w:rsid w:val="008428C6"/>
    <w:rsid w:val="00852B8A"/>
    <w:rsid w:val="00852C36"/>
    <w:rsid w:val="0085622B"/>
    <w:rsid w:val="008B7061"/>
    <w:rsid w:val="008C6E53"/>
    <w:rsid w:val="008E4C2B"/>
    <w:rsid w:val="008F2B12"/>
    <w:rsid w:val="0092731A"/>
    <w:rsid w:val="009316B6"/>
    <w:rsid w:val="00971243"/>
    <w:rsid w:val="00A52AFC"/>
    <w:rsid w:val="00A77B86"/>
    <w:rsid w:val="00A80DEE"/>
    <w:rsid w:val="00A95C75"/>
    <w:rsid w:val="00AA24E1"/>
    <w:rsid w:val="00AA6ABA"/>
    <w:rsid w:val="00AA7193"/>
    <w:rsid w:val="00AB0D97"/>
    <w:rsid w:val="00AB6FDF"/>
    <w:rsid w:val="00B03CB6"/>
    <w:rsid w:val="00B227F5"/>
    <w:rsid w:val="00B433B2"/>
    <w:rsid w:val="00B5612F"/>
    <w:rsid w:val="00BB1169"/>
    <w:rsid w:val="00BB40C1"/>
    <w:rsid w:val="00C20549"/>
    <w:rsid w:val="00C3476F"/>
    <w:rsid w:val="00C441B1"/>
    <w:rsid w:val="00C605FF"/>
    <w:rsid w:val="00C74572"/>
    <w:rsid w:val="00C777D8"/>
    <w:rsid w:val="00C93BD9"/>
    <w:rsid w:val="00CB2EB2"/>
    <w:rsid w:val="00CC7251"/>
    <w:rsid w:val="00CD509A"/>
    <w:rsid w:val="00CE4979"/>
    <w:rsid w:val="00CF70B5"/>
    <w:rsid w:val="00D36F2E"/>
    <w:rsid w:val="00D54F5D"/>
    <w:rsid w:val="00D57F35"/>
    <w:rsid w:val="00D85614"/>
    <w:rsid w:val="00D90E5C"/>
    <w:rsid w:val="00D97C87"/>
    <w:rsid w:val="00DA16EE"/>
    <w:rsid w:val="00E6467D"/>
    <w:rsid w:val="00EB69E0"/>
    <w:rsid w:val="00EE5858"/>
    <w:rsid w:val="00F11B08"/>
    <w:rsid w:val="00F27DD9"/>
    <w:rsid w:val="00F349F4"/>
    <w:rsid w:val="00F40882"/>
    <w:rsid w:val="00FA5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41B1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rsid w:val="00C441B1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C441B1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C441B1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C441B1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C441B1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C441B1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C441B1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C441B1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C441B1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C441B1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C441B1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rsid w:val="00C441B1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rsid w:val="00C441B1"/>
    <w:pPr>
      <w:ind w:left="900" w:hanging="900"/>
    </w:pPr>
  </w:style>
  <w:style w:type="paragraph" w:styleId="10">
    <w:name w:val="toc 1"/>
    <w:basedOn w:val="a"/>
    <w:next w:val="a"/>
    <w:uiPriority w:val="39"/>
    <w:rsid w:val="00C441B1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rsid w:val="00C441B1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rsid w:val="00C441B1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rsid w:val="00C441B1"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rsid w:val="00C441B1"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  <w:rsid w:val="00C441B1"/>
  </w:style>
  <w:style w:type="paragraph" w:customStyle="1" w:styleId="Bullet1">
    <w:name w:val="Bullet1"/>
    <w:basedOn w:val="a"/>
    <w:rsid w:val="00C441B1"/>
    <w:pPr>
      <w:ind w:left="720" w:hanging="432"/>
    </w:pPr>
  </w:style>
  <w:style w:type="paragraph" w:customStyle="1" w:styleId="Bullet2">
    <w:name w:val="Bullet2"/>
    <w:basedOn w:val="a"/>
    <w:rsid w:val="00C441B1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C441B1"/>
    <w:pPr>
      <w:keepLines/>
      <w:spacing w:after="120"/>
    </w:pPr>
  </w:style>
  <w:style w:type="paragraph" w:styleId="a9">
    <w:name w:val="Body Text"/>
    <w:basedOn w:val="a"/>
    <w:semiHidden/>
    <w:rsid w:val="00C441B1"/>
    <w:pPr>
      <w:keepLines/>
      <w:spacing w:after="120"/>
      <w:ind w:left="720"/>
    </w:pPr>
  </w:style>
  <w:style w:type="paragraph" w:styleId="aa">
    <w:name w:val="Document Map"/>
    <w:basedOn w:val="a"/>
    <w:semiHidden/>
    <w:rsid w:val="00C441B1"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sid w:val="00C441B1"/>
    <w:rPr>
      <w:sz w:val="20"/>
      <w:vertAlign w:val="superscript"/>
    </w:rPr>
  </w:style>
  <w:style w:type="paragraph" w:styleId="ac">
    <w:name w:val="footnote text"/>
    <w:basedOn w:val="a"/>
    <w:semiHidden/>
    <w:rsid w:val="00C441B1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C441B1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C441B1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C441B1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C441B1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C441B1"/>
    <w:pPr>
      <w:ind w:left="600"/>
    </w:pPr>
  </w:style>
  <w:style w:type="paragraph" w:styleId="50">
    <w:name w:val="toc 5"/>
    <w:basedOn w:val="a"/>
    <w:next w:val="a"/>
    <w:autoRedefine/>
    <w:semiHidden/>
    <w:rsid w:val="00C441B1"/>
    <w:pPr>
      <w:ind w:left="800"/>
    </w:pPr>
  </w:style>
  <w:style w:type="paragraph" w:styleId="60">
    <w:name w:val="toc 6"/>
    <w:basedOn w:val="a"/>
    <w:next w:val="a"/>
    <w:autoRedefine/>
    <w:semiHidden/>
    <w:rsid w:val="00C441B1"/>
    <w:pPr>
      <w:ind w:left="1000"/>
    </w:pPr>
  </w:style>
  <w:style w:type="paragraph" w:styleId="70">
    <w:name w:val="toc 7"/>
    <w:basedOn w:val="a"/>
    <w:next w:val="a"/>
    <w:autoRedefine/>
    <w:semiHidden/>
    <w:rsid w:val="00C441B1"/>
    <w:pPr>
      <w:ind w:left="1200"/>
    </w:pPr>
  </w:style>
  <w:style w:type="paragraph" w:styleId="80">
    <w:name w:val="toc 8"/>
    <w:basedOn w:val="a"/>
    <w:next w:val="a"/>
    <w:autoRedefine/>
    <w:semiHidden/>
    <w:rsid w:val="00C441B1"/>
    <w:pPr>
      <w:ind w:left="1400"/>
    </w:pPr>
  </w:style>
  <w:style w:type="paragraph" w:styleId="90">
    <w:name w:val="toc 9"/>
    <w:basedOn w:val="a"/>
    <w:next w:val="a"/>
    <w:autoRedefine/>
    <w:semiHidden/>
    <w:rsid w:val="00C441B1"/>
    <w:pPr>
      <w:ind w:left="1600"/>
    </w:pPr>
  </w:style>
  <w:style w:type="paragraph" w:styleId="21">
    <w:name w:val="Body Text 2"/>
    <w:basedOn w:val="a"/>
    <w:semiHidden/>
    <w:rsid w:val="00C441B1"/>
    <w:rPr>
      <w:i/>
      <w:color w:val="0000FF"/>
    </w:rPr>
  </w:style>
  <w:style w:type="paragraph" w:styleId="ad">
    <w:name w:val="Body Text Indent"/>
    <w:basedOn w:val="a"/>
    <w:semiHidden/>
    <w:rsid w:val="00C441B1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C441B1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C441B1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C441B1"/>
    <w:pPr>
      <w:spacing w:after="120"/>
      <w:ind w:left="720"/>
    </w:pPr>
    <w:rPr>
      <w:i/>
      <w:color w:val="0000FF"/>
    </w:rPr>
  </w:style>
  <w:style w:type="character" w:styleId="ae">
    <w:name w:val="Hyperlink"/>
    <w:basedOn w:val="a0"/>
    <w:semiHidden/>
    <w:rsid w:val="00C441B1"/>
    <w:rPr>
      <w:color w:val="0000FF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CD50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Изнесен текст Знак"/>
    <w:basedOn w:val="a0"/>
    <w:link w:val="af"/>
    <w:uiPriority w:val="99"/>
    <w:semiHidden/>
    <w:rsid w:val="00CD509A"/>
    <w:rPr>
      <w:rFonts w:ascii="Tahoma" w:hAnsi="Tahoma" w:cs="Tahoma"/>
      <w:sz w:val="16"/>
      <w:szCs w:val="16"/>
      <w:lang w:val="en-US" w:eastAsia="en-US"/>
    </w:rPr>
  </w:style>
  <w:style w:type="paragraph" w:styleId="af1">
    <w:name w:val="caption"/>
    <w:basedOn w:val="a"/>
    <w:next w:val="a"/>
    <w:uiPriority w:val="35"/>
    <w:unhideWhenUsed/>
    <w:qFormat/>
    <w:rsid w:val="002C4D3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f2">
    <w:name w:val="Table Grid"/>
    <w:basedOn w:val="a1"/>
    <w:uiPriority w:val="59"/>
    <w:rsid w:val="002C4D3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82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LI\Desktop\UseCaseAndActivity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80251-D5FC-45DA-8CDD-FA0F9D160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UseCaseAndActivity</Template>
  <TotalTime>42</TotalTime>
  <Pages>73</Pages>
  <Words>5790</Words>
  <Characters>33004</Characters>
  <Application>Microsoft Office Word</Application>
  <DocSecurity>0</DocSecurity>
  <Lines>275</Lines>
  <Paragraphs>77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 Guidelines</vt:lpstr>
      <vt:lpstr>Test Guidelines</vt:lpstr>
    </vt:vector>
  </TitlesOfParts>
  <Company>&lt;Company Name&gt;</Company>
  <LinksUpToDate>false</LinksUpToDate>
  <CharactersWithSpaces>38717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Guidelines</dc:title>
  <dc:subject>&lt;Project Name&gt;</dc:subject>
  <dc:creator>LILI</dc:creator>
  <cp:lastModifiedBy>LILI</cp:lastModifiedBy>
  <cp:revision>47</cp:revision>
  <cp:lastPrinted>1601-01-01T00:00:00Z</cp:lastPrinted>
  <dcterms:created xsi:type="dcterms:W3CDTF">2014-07-10T13:41:00Z</dcterms:created>
  <dcterms:modified xsi:type="dcterms:W3CDTF">2014-07-10T19:32:00Z</dcterms:modified>
</cp:coreProperties>
</file>